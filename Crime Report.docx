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9446D8" w14:textId="77777777" w:rsidR="00D077E9" w:rsidRDefault="00D077E9" w:rsidP="00D70D02">
      <w:bookmarkStart w:id="0" w:name="_Hlk94701141"/>
      <w:bookmarkEnd w:id="0"/>
      <w:r>
        <w:rPr>
          <w:noProof/>
          <w:lang w:bidi="hi-IN"/>
        </w:rPr>
        <w:drawing>
          <wp:anchor distT="0" distB="0" distL="114300" distR="114300" simplePos="0" relativeHeight="251658240" behindDoc="1" locked="0" layoutInCell="1" allowOverlap="1" wp14:anchorId="51C952A5" wp14:editId="21291150">
            <wp:simplePos x="0" y="0"/>
            <wp:positionH relativeFrom="column">
              <wp:posOffset>-750570</wp:posOffset>
            </wp:positionH>
            <wp:positionV relativeFrom="page">
              <wp:posOffset>-9525</wp:posOffset>
            </wp:positionV>
            <wp:extent cx="7760970" cy="6677025"/>
            <wp:effectExtent l="0" t="0" r="0" b="9525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27FA914" w14:textId="77777777" w:rsidTr="00B41EC8">
        <w:trPr>
          <w:trHeight w:val="28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6EC21B" w14:textId="77777777" w:rsidR="00D077E9" w:rsidRDefault="00D077E9" w:rsidP="00D077E9">
            <w:r>
              <w:rPr>
                <w:noProof/>
                <w:lang w:bidi="hi-IN"/>
              </w:rPr>
              <mc:AlternateContent>
                <mc:Choice Requires="wps">
                  <w:drawing>
                    <wp:inline distT="0" distB="0" distL="0" distR="0" wp14:anchorId="13A8C309" wp14:editId="6ED857E7">
                      <wp:extent cx="3528695" cy="187769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776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19A5DE" w14:textId="77777777" w:rsidR="00311C06" w:rsidRDefault="00311C06" w:rsidP="00FA2352">
                                  <w:pPr>
                                    <w:pStyle w:val="Title"/>
                                    <w:jc w:val="center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bookmarkStart w:id="1" w:name="_Hlk94701201"/>
                                  <w:bookmarkEnd w:id="1"/>
                                </w:p>
                                <w:p w14:paraId="729A6AF9" w14:textId="71094E9C" w:rsidR="00FA2352" w:rsidRPr="00FA2352" w:rsidRDefault="00FA2352" w:rsidP="00FA2352">
                                  <w:pPr>
                                    <w:pStyle w:val="Title"/>
                                    <w:jc w:val="center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 w:rsidRPr="00FA2352">
                                    <w:rPr>
                                      <w:sz w:val="56"/>
                                      <w:szCs w:val="56"/>
                                    </w:rPr>
                                    <w:t>SQL Project</w:t>
                                  </w:r>
                                </w:p>
                                <w:p w14:paraId="23B02C88" w14:textId="397854CF" w:rsidR="00FA2352" w:rsidRPr="00FA2352" w:rsidRDefault="00FA2352" w:rsidP="00FA2352">
                                  <w:pPr>
                                    <w:pStyle w:val="Title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FA2352">
                                    <w:rPr>
                                      <w:sz w:val="44"/>
                                      <w:szCs w:val="44"/>
                                    </w:rPr>
                                    <w:t>(Analyze Crime in India)</w:t>
                                  </w:r>
                                </w:p>
                                <w:p w14:paraId="36E5FCAE" w14:textId="515B27A0" w:rsidR="00FA2352" w:rsidRPr="00FA2352" w:rsidRDefault="00FA2352" w:rsidP="00FA2352">
                                  <w:pPr>
                                    <w:pStyle w:val="Title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FA2352">
                                    <w:rPr>
                                      <w:sz w:val="44"/>
                                      <w:szCs w:val="44"/>
                                    </w:rPr>
                                    <w:t>Since 2001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3A8C30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4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BqGFwIAAC0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" filled="f" stroked="f" strokeweight=".5pt">
                      <v:textbox>
                        <w:txbxContent>
                          <w:p w14:paraId="0D19A5DE" w14:textId="77777777" w:rsidR="00311C06" w:rsidRDefault="00311C06" w:rsidP="00FA2352">
                            <w:pPr>
                              <w:pStyle w:val="Title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bookmarkStart w:id="2" w:name="_Hlk94701201"/>
                            <w:bookmarkEnd w:id="2"/>
                          </w:p>
                          <w:p w14:paraId="729A6AF9" w14:textId="71094E9C" w:rsidR="00FA2352" w:rsidRPr="00FA2352" w:rsidRDefault="00FA2352" w:rsidP="00FA2352">
                            <w:pPr>
                              <w:pStyle w:val="Title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FA2352">
                              <w:rPr>
                                <w:sz w:val="56"/>
                                <w:szCs w:val="56"/>
                              </w:rPr>
                              <w:t>SQL Project</w:t>
                            </w:r>
                          </w:p>
                          <w:p w14:paraId="23B02C88" w14:textId="397854CF" w:rsidR="00FA2352" w:rsidRPr="00FA2352" w:rsidRDefault="00FA2352" w:rsidP="00FA2352">
                            <w:pPr>
                              <w:pStyle w:val="Title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FA2352">
                              <w:rPr>
                                <w:sz w:val="44"/>
                                <w:szCs w:val="44"/>
                              </w:rPr>
                              <w:t>(Analyze Crime in India)</w:t>
                            </w:r>
                          </w:p>
                          <w:p w14:paraId="36E5FCAE" w14:textId="515B27A0" w:rsidR="00FA2352" w:rsidRPr="00FA2352" w:rsidRDefault="00FA2352" w:rsidP="00FA2352">
                            <w:pPr>
                              <w:pStyle w:val="Title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FA2352">
                              <w:rPr>
                                <w:sz w:val="44"/>
                                <w:szCs w:val="44"/>
                              </w:rPr>
                              <w:t>Since 2001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D19668A" w14:textId="77777777" w:rsidR="00D077E9" w:rsidRDefault="00D077E9" w:rsidP="00D077E9">
            <w:r>
              <w:rPr>
                <w:noProof/>
                <w:lang w:bidi="hi-IN"/>
              </w:rPr>
              <mc:AlternateContent>
                <mc:Choice Requires="wps">
                  <w:drawing>
                    <wp:inline distT="0" distB="0" distL="0" distR="0" wp14:anchorId="0C1ECA0F" wp14:editId="04628B8D">
                      <wp:extent cx="3420000" cy="0"/>
                      <wp:effectExtent l="0" t="19050" r="28575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200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4BA17E33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9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7A49C7F" w14:textId="77777777" w:rsidTr="00B41EC8">
        <w:trPr>
          <w:trHeight w:val="735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6864226" w14:textId="238E11EE" w:rsidR="00D077E9" w:rsidRDefault="00B41EC8" w:rsidP="00D077E9">
            <w:pPr>
              <w:rPr>
                <w:noProof/>
              </w:rPr>
            </w:pPr>
            <w:r>
              <w:rPr>
                <w:noProof/>
                <w:lang w:bidi="hi-IN"/>
              </w:rPr>
              <w:drawing>
                <wp:inline distT="0" distB="0" distL="0" distR="0" wp14:anchorId="1C528B3D" wp14:editId="7801A162">
                  <wp:extent cx="3418205" cy="4684811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476" cy="494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7E9" w14:paraId="45569146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14952C" w14:textId="7747C69C" w:rsidR="00D077E9" w:rsidRDefault="00D077E9" w:rsidP="00D077E9"/>
          <w:p w14:paraId="6C5F7AC1" w14:textId="53F4D58A" w:rsidR="002E660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hi-IN"/>
              </w:rPr>
              <mc:AlternateContent>
                <mc:Choice Requires="wps">
                  <w:drawing>
                    <wp:inline distT="0" distB="0" distL="0" distR="0" wp14:anchorId="1D3A9560" wp14:editId="2F992D55">
                      <wp:extent cx="3384000" cy="0"/>
                      <wp:effectExtent l="0" t="19050" r="26035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46809F05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6.4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2B0ED3D" w14:textId="77777777" w:rsidR="007A50FE" w:rsidRPr="007A50FE" w:rsidRDefault="007A50FE" w:rsidP="00D077E9">
            <w:pPr>
              <w:rPr>
                <w:noProof/>
                <w:sz w:val="10"/>
                <w:szCs w:val="10"/>
              </w:rPr>
            </w:pPr>
          </w:p>
          <w:p w14:paraId="2CDA14A4" w14:textId="77777777" w:rsidR="00D077E9" w:rsidRPr="00D86945" w:rsidRDefault="00D077E9" w:rsidP="00F62745">
            <w:pPr>
              <w:rPr>
                <w:noProof/>
                <w:sz w:val="10"/>
                <w:szCs w:val="10"/>
              </w:rPr>
            </w:pPr>
            <w:bookmarkStart w:id="2" w:name="_GoBack"/>
            <w:bookmarkEnd w:id="2"/>
          </w:p>
        </w:tc>
      </w:tr>
    </w:tbl>
    <w:p w14:paraId="71B765CA" w14:textId="147CC2B6" w:rsidR="00D077E9" w:rsidRDefault="00D077E9" w:rsidP="00311C06">
      <w:pPr>
        <w:spacing w:after="200"/>
      </w:pPr>
      <w:r w:rsidRPr="00D967AC">
        <w:rPr>
          <w:noProof/>
          <w:lang w:bidi="hi-IN"/>
        </w:rPr>
        <w:drawing>
          <wp:anchor distT="0" distB="0" distL="114300" distR="114300" simplePos="0" relativeHeight="251661312" behindDoc="0" locked="0" layoutInCell="1" allowOverlap="1" wp14:anchorId="5923B31F" wp14:editId="31ACE0BC">
            <wp:simplePos x="0" y="0"/>
            <wp:positionH relativeFrom="column">
              <wp:posOffset>5869305</wp:posOffset>
            </wp:positionH>
            <wp:positionV relativeFrom="paragraph">
              <wp:posOffset>7795260</wp:posOffset>
            </wp:positionV>
            <wp:extent cx="657225" cy="643890"/>
            <wp:effectExtent l="0" t="0" r="9525" b="3810"/>
            <wp:wrapNone/>
            <wp:docPr id="12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rcRect r="53061"/>
                    <a:stretch/>
                  </pic:blipFill>
                  <pic:spPr bwMode="auto">
                    <a:xfrm>
                      <a:off x="0" y="0"/>
                      <a:ext cx="657225" cy="64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6B42F9" wp14:editId="62A88E8B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D12789A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D1BDFB6" wp14:editId="61623935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F5B97DC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tbl>
      <w:tblPr>
        <w:tblW w:w="10774" w:type="dxa"/>
        <w:tblInd w:w="-42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74"/>
      </w:tblGrid>
      <w:tr w:rsidR="00D077E9" w14:paraId="61F634BF" w14:textId="77777777" w:rsidTr="0044322B">
        <w:trPr>
          <w:trHeight w:val="14169"/>
        </w:trPr>
        <w:tc>
          <w:tcPr>
            <w:tcW w:w="10774" w:type="dxa"/>
          </w:tcPr>
          <w:p w14:paraId="005E403D" w14:textId="77777777" w:rsidR="00311C06" w:rsidRDefault="00311C06" w:rsidP="00311C06">
            <w:pPr>
              <w:pStyle w:val="Heading1"/>
            </w:pPr>
            <w:r>
              <w:lastRenderedPageBreak/>
              <w:t>Introduction</w:t>
            </w:r>
          </w:p>
          <w:p w14:paraId="56E73EBA" w14:textId="77777777" w:rsidR="00311C06" w:rsidRDefault="00311C06" w:rsidP="00DF027C">
            <w:pPr>
              <w:rPr>
                <w:b w:val="0"/>
              </w:rPr>
            </w:pPr>
          </w:p>
          <w:p w14:paraId="6CD44AD4" w14:textId="11467445" w:rsidR="00DF027C" w:rsidRDefault="00E3016E" w:rsidP="00DF027C">
            <w:pPr>
              <w:rPr>
                <w:b w:val="0"/>
              </w:rPr>
            </w:pPr>
            <w:r w:rsidRPr="00E3016E">
              <w:rPr>
                <w:b w:val="0"/>
              </w:rPr>
              <w:t>Crime in India is</w:t>
            </w:r>
            <w:r w:rsidRPr="00E3016E">
              <w:rPr>
                <w:bCs/>
              </w:rPr>
              <w:t> very common</w:t>
            </w:r>
            <w:r w:rsidRPr="00E3016E">
              <w:rPr>
                <w:b w:val="0"/>
              </w:rPr>
              <w:t xml:space="preserve"> and happens in many different ways. Along with violent crimes (like homicide, robbery, and assault), and property crimes (like burglary, theft, motor vehicle theft, </w:t>
            </w:r>
            <w:r w:rsidR="00A74761" w:rsidRPr="00E3016E">
              <w:rPr>
                <w:b w:val="0"/>
              </w:rPr>
              <w:t>and</w:t>
            </w:r>
            <w:r w:rsidR="00A74761">
              <w:rPr>
                <w:b w:val="0"/>
              </w:rPr>
              <w:t xml:space="preserve"> many more</w:t>
            </w:r>
            <w:r w:rsidRPr="00E3016E">
              <w:rPr>
                <w:b w:val="0"/>
              </w:rPr>
              <w:t>), there are major problems with organized crime, the illegal drug trade, arms trafficking, corruption, and many other forms of crime.</w:t>
            </w:r>
          </w:p>
          <w:p w14:paraId="12B0DED8" w14:textId="77777777" w:rsidR="00903D7E" w:rsidRDefault="00903D7E" w:rsidP="00DF027C">
            <w:pPr>
              <w:rPr>
                <w:b w:val="0"/>
              </w:rPr>
            </w:pPr>
          </w:p>
          <w:p w14:paraId="4D9D1D2A" w14:textId="55EB47BE" w:rsidR="00E3016E" w:rsidRDefault="00E3016E" w:rsidP="00DF027C">
            <w:pPr>
              <w:rPr>
                <w:b w:val="0"/>
              </w:rPr>
            </w:pPr>
            <w:r>
              <w:rPr>
                <w:b w:val="0"/>
              </w:rPr>
              <w:t xml:space="preserve">After Analyzing this Wonderful </w:t>
            </w:r>
            <w:r w:rsidR="00903D7E">
              <w:rPr>
                <w:b w:val="0"/>
              </w:rPr>
              <w:t>Dataset,</w:t>
            </w:r>
            <w:r>
              <w:rPr>
                <w:b w:val="0"/>
              </w:rPr>
              <w:t xml:space="preserve"> we discovered Various aspects of crimes happened in India from 2001.This Data Set Helps us to understand more about India</w:t>
            </w:r>
            <w:r w:rsidR="00311C06">
              <w:rPr>
                <w:b w:val="0"/>
              </w:rPr>
              <w:t>.</w:t>
            </w:r>
          </w:p>
          <w:p w14:paraId="3E2C2654" w14:textId="77777777" w:rsidR="00AC2811" w:rsidRDefault="00AC2811" w:rsidP="00DF027C">
            <w:pPr>
              <w:rPr>
                <w:b w:val="0"/>
              </w:rPr>
            </w:pPr>
          </w:p>
          <w:p w14:paraId="6C92BF31" w14:textId="77777777" w:rsidR="003F53E0" w:rsidRPr="00E3016E" w:rsidRDefault="003F53E0" w:rsidP="00DF027C">
            <w:pPr>
              <w:rPr>
                <w:b w:val="0"/>
              </w:rPr>
            </w:pPr>
          </w:p>
          <w:p w14:paraId="0915DCA8" w14:textId="14CD4A5E" w:rsidR="003F53E0" w:rsidRDefault="00101A74" w:rsidP="00E3016E">
            <w:pPr>
              <w:pStyle w:val="Heading1"/>
              <w:rPr>
                <w:rFonts w:ascii="Arial" w:hAnsi="Arial" w:cs="Arial"/>
                <w:color w:val="000000"/>
                <w:sz w:val="44"/>
                <w:szCs w:val="44"/>
              </w:rPr>
            </w:pPr>
            <w:r>
              <w:rPr>
                <w:sz w:val="44"/>
                <w:szCs w:val="44"/>
              </w:rPr>
              <w:t>1.</w:t>
            </w:r>
            <w:r w:rsidR="00E3016E" w:rsidRPr="00101A74">
              <w:rPr>
                <w:sz w:val="44"/>
                <w:szCs w:val="44"/>
              </w:rPr>
              <w:t>What</w:t>
            </w:r>
            <w:r w:rsidR="00E3016E" w:rsidRPr="00101A74">
              <w:rPr>
                <w:rFonts w:ascii="Arial" w:hAnsi="Arial" w:cs="Arial"/>
                <w:color w:val="000000"/>
                <w:sz w:val="44"/>
                <w:szCs w:val="44"/>
              </w:rPr>
              <w:t xml:space="preserve"> is the </w:t>
            </w:r>
            <w:r w:rsidR="00E3016E" w:rsidRPr="00101A74">
              <w:rPr>
                <w:sz w:val="44"/>
                <w:szCs w:val="44"/>
              </w:rPr>
              <w:t>major</w:t>
            </w:r>
            <w:r w:rsidR="00E3016E" w:rsidRPr="00101A74">
              <w:rPr>
                <w:rFonts w:ascii="Arial" w:hAnsi="Arial" w:cs="Arial"/>
                <w:color w:val="000000"/>
                <w:sz w:val="44"/>
                <w:szCs w:val="44"/>
              </w:rPr>
              <w:t xml:space="preserve"> reason people being kidnapped in each and every </w:t>
            </w:r>
            <w:r w:rsidR="00E3016E" w:rsidRPr="00101A74">
              <w:rPr>
                <w:sz w:val="44"/>
                <w:szCs w:val="44"/>
              </w:rPr>
              <w:t>state</w:t>
            </w:r>
            <w:r w:rsidR="00E3016E" w:rsidRPr="00101A74">
              <w:rPr>
                <w:rFonts w:ascii="Arial" w:hAnsi="Arial" w:cs="Arial"/>
                <w:color w:val="000000"/>
                <w:sz w:val="44"/>
                <w:szCs w:val="44"/>
              </w:rPr>
              <w:t>?</w:t>
            </w:r>
          </w:p>
          <w:p w14:paraId="7EAA6090" w14:textId="25BF77E6" w:rsidR="00101A74" w:rsidRDefault="00190CF1" w:rsidP="003F53E0">
            <w:pPr>
              <w:pStyle w:val="Heading1"/>
              <w:ind w:left="711"/>
              <w:rPr>
                <w:rFonts w:ascii="Arial" w:eastAsia="Times New Roman" w:hAnsi="Arial" w:cs="Arial"/>
                <w:b w:val="0"/>
                <w:color w:val="000000"/>
                <w:sz w:val="44"/>
                <w:szCs w:val="44"/>
              </w:rPr>
            </w:pPr>
            <w:r>
              <w:rPr>
                <w:rFonts w:ascii="Arial" w:eastAsia="Times New Roman" w:hAnsi="Arial" w:cs="Arial"/>
                <w:b w:val="0"/>
                <w:noProof/>
                <w:color w:val="000000"/>
                <w:sz w:val="44"/>
                <w:szCs w:val="44"/>
                <w:lang w:bidi="hi-IN"/>
              </w:rPr>
              <w:drawing>
                <wp:inline distT="0" distB="0" distL="0" distR="0" wp14:anchorId="6175B872" wp14:editId="7EE44F37">
                  <wp:extent cx="5562709" cy="4029559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656" cy="405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71DD4" w14:textId="14C780F3" w:rsidR="00AC2811" w:rsidRPr="00AC2811" w:rsidRDefault="00A437F0" w:rsidP="00AC2811">
            <w:pPr>
              <w:pStyle w:val="Heading1"/>
              <w:rPr>
                <w:rFonts w:ascii="Arial" w:eastAsia="Times New Roman" w:hAnsi="Arial" w:cs="Arial"/>
                <w:b w:val="0"/>
                <w:color w:val="000000"/>
                <w:sz w:val="44"/>
                <w:szCs w:val="44"/>
              </w:rPr>
            </w:pPr>
            <w:r w:rsidRPr="00F12D1A">
              <w:rPr>
                <w:rFonts w:ascii="Arial" w:eastAsia="Times New Roman" w:hAnsi="Arial" w:cs="Arial"/>
                <w:b w:val="0"/>
                <w:noProof/>
                <w:color w:val="000000"/>
                <w:sz w:val="44"/>
                <w:szCs w:val="44"/>
                <w:lang w:bidi="hi-IN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43F43555" wp14:editId="465478ED">
                      <wp:simplePos x="0" y="0"/>
                      <wp:positionH relativeFrom="column">
                        <wp:posOffset>569</wp:posOffset>
                      </wp:positionH>
                      <wp:positionV relativeFrom="paragraph">
                        <wp:posOffset>469825</wp:posOffset>
                      </wp:positionV>
                      <wp:extent cx="6834753" cy="3230880"/>
                      <wp:effectExtent l="0" t="0" r="4445" b="7620"/>
                      <wp:wrapSquare wrapText="bothSides"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34753" cy="3230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3EDB95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SELECT KD.Area_Name,KD.Sub_Group_Name,MAX(KD.K_A_Cases_Reported) AS KD_MAX FROM</w:t>
                                  </w:r>
                                </w:p>
                                <w:p w14:paraId="6B7AB59F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</w:p>
                                <w:p w14:paraId="5D969470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(SELECT DISTINCT Area_Name,Sub_Group_Name,K_A_Cases_Reported</w:t>
                                  </w:r>
                                </w:p>
                                <w:p w14:paraId="74C97A4E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FROM "39_Specific_purpose_of_kidnapping_and_abduction"</w:t>
                                  </w:r>
                                </w:p>
                                <w:p w14:paraId="7065F892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GROUP BY Area_Name,Sub_Group_Name</w:t>
                                  </w:r>
                                </w:p>
                                <w:p w14:paraId="12FDEB28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ORDER BY K_A_Cases_Reported DESC) AS KD</w:t>
                                  </w:r>
                                </w:p>
                                <w:p w14:paraId="32332996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 xml:space="preserve"> WHERE Sub_Group_Name NOT LIKE "14. TOTAL%" </w:t>
                                  </w:r>
                                </w:p>
                                <w:p w14:paraId="6FCF20FA" w14:textId="77777777" w:rsidR="009273FC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group by KD.Area_Name</w:t>
                                  </w:r>
                                </w:p>
                                <w:p w14:paraId="0FC2F0A4" w14:textId="78310D94" w:rsidR="00F12D1A" w:rsidRPr="009273FC" w:rsidRDefault="009273FC" w:rsidP="009273FC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9273FC">
                                    <w:rPr>
                                      <w:sz w:val="30"/>
                                      <w:szCs w:val="30"/>
                                    </w:rPr>
                                    <w:t>order by KD_MAX DESC ;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43F43555" id="Text Box 2" o:spid="_x0000_s1027" type="#_x0000_t202" style="position:absolute;margin-left:.05pt;margin-top:37pt;width:538.15pt;height:254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" fillcolor="#f2f2f2 [3052]" stroked="f">
                      <v:textbox>
                        <w:txbxContent>
                          <w:p w14:paraId="293EDB95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 xml:space="preserve">SELECT </w:t>
                            </w:r>
                            <w:proofErr w:type="gramStart"/>
                            <w:r w:rsidRPr="009273FC">
                              <w:rPr>
                                <w:sz w:val="30"/>
                                <w:szCs w:val="30"/>
                              </w:rPr>
                              <w:t>KD.Area</w:t>
                            </w:r>
                            <w:proofErr w:type="gramEnd"/>
                            <w:r w:rsidRPr="009273FC">
                              <w:rPr>
                                <w:sz w:val="30"/>
                                <w:szCs w:val="30"/>
                              </w:rPr>
                              <w:t>_Name,KD.Sub_Group_Name,MAX(KD.K_A_Cases_Reported) AS KD_MAX FROM</w:t>
                            </w:r>
                          </w:p>
                          <w:p w14:paraId="6B7AB59F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5D969470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>(SELECT DISTINCT Area_</w:t>
                            </w:r>
                            <w:proofErr w:type="gramStart"/>
                            <w:r w:rsidRPr="009273FC">
                              <w:rPr>
                                <w:sz w:val="30"/>
                                <w:szCs w:val="30"/>
                              </w:rPr>
                              <w:t>Name,Sub</w:t>
                            </w:r>
                            <w:proofErr w:type="gramEnd"/>
                            <w:r w:rsidRPr="009273FC">
                              <w:rPr>
                                <w:sz w:val="30"/>
                                <w:szCs w:val="30"/>
                              </w:rPr>
                              <w:t>_Group_Name,K_A_Cases_Reported</w:t>
                            </w:r>
                          </w:p>
                          <w:p w14:paraId="74C97A4E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>FROM "39_Specific_purpose_of_kidnapping_and_abduction"</w:t>
                            </w:r>
                          </w:p>
                          <w:p w14:paraId="7065F892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>GROUP BY Area_</w:t>
                            </w:r>
                            <w:proofErr w:type="gramStart"/>
                            <w:r w:rsidRPr="009273FC">
                              <w:rPr>
                                <w:sz w:val="30"/>
                                <w:szCs w:val="30"/>
                              </w:rPr>
                              <w:t>Name,Sub</w:t>
                            </w:r>
                            <w:proofErr w:type="gramEnd"/>
                            <w:r w:rsidRPr="009273FC">
                              <w:rPr>
                                <w:sz w:val="30"/>
                                <w:szCs w:val="30"/>
                              </w:rPr>
                              <w:t>_Group_Name</w:t>
                            </w:r>
                          </w:p>
                          <w:p w14:paraId="12FDEB28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>ORDER BY K_A_Cases_Reported DESC) AS KD</w:t>
                            </w:r>
                          </w:p>
                          <w:p w14:paraId="32332996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 xml:space="preserve"> WHERE Sub_Group_Name NOT LIKE "14. TOTAL%" </w:t>
                            </w:r>
                          </w:p>
                          <w:p w14:paraId="6FCF20FA" w14:textId="77777777" w:rsidR="009273FC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 xml:space="preserve">group by </w:t>
                            </w:r>
                            <w:proofErr w:type="gramStart"/>
                            <w:r w:rsidRPr="009273FC">
                              <w:rPr>
                                <w:sz w:val="30"/>
                                <w:szCs w:val="30"/>
                              </w:rPr>
                              <w:t>KD.Area</w:t>
                            </w:r>
                            <w:proofErr w:type="gramEnd"/>
                            <w:r w:rsidRPr="009273FC">
                              <w:rPr>
                                <w:sz w:val="30"/>
                                <w:szCs w:val="30"/>
                              </w:rPr>
                              <w:t>_Name</w:t>
                            </w:r>
                          </w:p>
                          <w:p w14:paraId="0FC2F0A4" w14:textId="78310D94" w:rsidR="00F12D1A" w:rsidRPr="009273FC" w:rsidRDefault="009273FC" w:rsidP="009273F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9273FC">
                              <w:rPr>
                                <w:sz w:val="30"/>
                                <w:szCs w:val="30"/>
                              </w:rPr>
                              <w:t xml:space="preserve">order by KD_MAX </w:t>
                            </w:r>
                            <w:proofErr w:type="gramStart"/>
                            <w:r w:rsidRPr="009273FC">
                              <w:rPr>
                                <w:sz w:val="30"/>
                                <w:szCs w:val="30"/>
                              </w:rPr>
                              <w:t>DESC ;</w:t>
                            </w:r>
                            <w:proofErr w:type="gram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C51404">
              <w:rPr>
                <w:sz w:val="26"/>
                <w:szCs w:val="26"/>
              </w:rPr>
              <w:t>Answer – SQL Code</w:t>
            </w:r>
          </w:p>
          <w:p w14:paraId="28777ADD" w14:textId="4EAE4BEA" w:rsidR="0044322B" w:rsidRPr="003363FB" w:rsidRDefault="0044322B" w:rsidP="00AC2811">
            <w:pPr>
              <w:rPr>
                <w:sz w:val="42"/>
                <w:szCs w:val="42"/>
                <w:u w:val="single"/>
              </w:rPr>
            </w:pPr>
            <w:r>
              <w:rPr>
                <w:sz w:val="42"/>
                <w:szCs w:val="42"/>
                <w:u w:val="single"/>
              </w:rPr>
              <w:t>Visualization:</w:t>
            </w:r>
          </w:p>
          <w:p w14:paraId="6FE9198C" w14:textId="53162FB4" w:rsidR="0044322B" w:rsidRPr="0044322B" w:rsidRDefault="003363FB" w:rsidP="0044322B">
            <w:pPr>
              <w:rPr>
                <w:rFonts w:ascii="Arial" w:eastAsia="Times New Roman" w:hAnsi="Arial" w:cs="Arial"/>
                <w:b w:val="0"/>
                <w:color w:val="000000"/>
                <w:kern w:val="28"/>
                <w:sz w:val="44"/>
                <w:szCs w:val="44"/>
              </w:rPr>
            </w:pPr>
            <w:r>
              <w:rPr>
                <w:b w:val="0"/>
                <w:iCs/>
                <w:noProof/>
                <w:sz w:val="44"/>
                <w:szCs w:val="44"/>
                <w:lang w:bidi="hi-IN"/>
              </w:rPr>
              <w:drawing>
                <wp:inline distT="0" distB="0" distL="0" distR="0" wp14:anchorId="359B4D47" wp14:editId="170F4D47">
                  <wp:extent cx="6834246" cy="3967566"/>
                  <wp:effectExtent l="0" t="0" r="508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3742" cy="3984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8F2AF6" w14:textId="2BAF08CF" w:rsidR="00AC2811" w:rsidRDefault="00AC2811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 w:rsidRPr="00C51404">
              <w:rPr>
                <w:sz w:val="42"/>
                <w:szCs w:val="42"/>
                <w:u w:val="single"/>
              </w:rPr>
              <w:t>Conclusion:</w:t>
            </w:r>
            <w:r w:rsidRPr="00C51404">
              <w:rPr>
                <w:szCs w:val="28"/>
              </w:rPr>
              <w:t xml:space="preserve"> </w:t>
            </w:r>
            <w:r w:rsidRPr="00C51404">
              <w:rPr>
                <w:color w:val="auto"/>
                <w:szCs w:val="28"/>
              </w:rPr>
              <w:t xml:space="preserve">According to the dataset of kidnaping we conclude that </w:t>
            </w:r>
            <w:r w:rsidRPr="00C51404">
              <w:rPr>
                <w:color w:val="061F57" w:themeColor="text2" w:themeShade="BF"/>
                <w:szCs w:val="28"/>
              </w:rPr>
              <w:t xml:space="preserve">Uttar Pradesh </w:t>
            </w:r>
            <w:r w:rsidR="003363FB">
              <w:rPr>
                <w:color w:val="061F57" w:themeColor="text2" w:themeShade="BF"/>
                <w:szCs w:val="28"/>
              </w:rPr>
              <w:t xml:space="preserve">and Rajasthan </w:t>
            </w:r>
            <w:r w:rsidRPr="00C51404">
              <w:rPr>
                <w:color w:val="auto"/>
                <w:szCs w:val="28"/>
              </w:rPr>
              <w:t xml:space="preserve">having maximum no of Kidnap for </w:t>
            </w:r>
            <w:r w:rsidR="003363FB">
              <w:rPr>
                <w:color w:val="061F57" w:themeColor="text2" w:themeShade="BF"/>
                <w:szCs w:val="28"/>
              </w:rPr>
              <w:t>Marriage</w:t>
            </w:r>
            <w:r w:rsidR="00706E8E">
              <w:rPr>
                <w:color w:val="061F57" w:themeColor="text2" w:themeShade="BF"/>
                <w:szCs w:val="28"/>
              </w:rPr>
              <w:t>.</w:t>
            </w:r>
          </w:p>
          <w:p w14:paraId="18314984" w14:textId="77777777" w:rsidR="00AC2811" w:rsidRDefault="00AC2811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</w:p>
          <w:p w14:paraId="35DE175C" w14:textId="49744081" w:rsidR="00AC2811" w:rsidRDefault="00AC2811" w:rsidP="00AC2811">
            <w:pPr>
              <w:pStyle w:val="Content"/>
              <w:rPr>
                <w:b/>
                <w:iCs/>
                <w:sz w:val="44"/>
                <w:szCs w:val="44"/>
              </w:rPr>
            </w:pPr>
            <w:r w:rsidRPr="00EE031C">
              <w:rPr>
                <w:b/>
                <w:iCs/>
                <w:sz w:val="44"/>
                <w:szCs w:val="44"/>
              </w:rPr>
              <w:lastRenderedPageBreak/>
              <w:t xml:space="preserve">2. Offender’s </w:t>
            </w:r>
            <w:r w:rsidRPr="00AA7FD2">
              <w:rPr>
                <w:b/>
                <w:iCs/>
                <w:color w:val="auto"/>
                <w:sz w:val="44"/>
                <w:szCs w:val="44"/>
              </w:rPr>
              <w:t xml:space="preserve">relation to the rape </w:t>
            </w:r>
            <w:r w:rsidRPr="00EE031C">
              <w:rPr>
                <w:b/>
                <w:iCs/>
                <w:sz w:val="44"/>
                <w:szCs w:val="44"/>
              </w:rPr>
              <w:t>Victim?</w:t>
            </w:r>
          </w:p>
          <w:p w14:paraId="0BDB7E71" w14:textId="77777777" w:rsidR="00AC2811" w:rsidRPr="00AC2811" w:rsidRDefault="00AC2811" w:rsidP="00AC2811">
            <w:pPr>
              <w:pStyle w:val="Content"/>
              <w:rPr>
                <w:color w:val="061F57" w:themeColor="text2" w:themeShade="BF"/>
                <w:szCs w:val="28"/>
              </w:rPr>
            </w:pPr>
          </w:p>
          <w:p w14:paraId="62E8CFC5" w14:textId="414EEDE4" w:rsidR="00AC2811" w:rsidRDefault="00AC2811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b w:val="0"/>
                <w:iCs/>
                <w:noProof/>
                <w:sz w:val="26"/>
                <w:szCs w:val="26"/>
                <w:lang w:bidi="hi-IN"/>
              </w:rPr>
              <w:drawing>
                <wp:inline distT="0" distB="0" distL="0" distR="0" wp14:anchorId="0B5F04AE" wp14:editId="086C96EC">
                  <wp:extent cx="5778183" cy="327789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264" cy="331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90877" w14:textId="7FBE1327" w:rsidR="00AC2811" w:rsidRDefault="00AC2811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</w:p>
          <w:p w14:paraId="5D5A081D" w14:textId="39F1C49E" w:rsidR="00AC2811" w:rsidRPr="00AC2811" w:rsidRDefault="0044322B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 w:rsidRPr="00C51404">
              <w:rPr>
                <w:b w:val="0"/>
                <w:iCs/>
                <w:noProof/>
                <w:sz w:val="26"/>
                <w:szCs w:val="26"/>
                <w:lang w:bidi="hi-IN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0008CDD7" wp14:editId="62D4D5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264795</wp:posOffset>
                      </wp:positionV>
                      <wp:extent cx="6849745" cy="3672840"/>
                      <wp:effectExtent l="0" t="0" r="8255" b="381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49745" cy="3672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1AC84C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SELECT STATE_UT, sum(CasesInWhichOffendersWereKnownToTheVictims) AS "C_O_VICTIMS",</w:t>
                                  </w:r>
                                </w:p>
                                <w:p w14:paraId="3C82DA5C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sum("CasesInWhichOffendersWereParents/CloseFamilyMembers") AS "C_O_PARENTS/FM",</w:t>
                                  </w:r>
                                </w:p>
                                <w:p w14:paraId="02FFD198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sum(CasesInWhichOffendersWereRelatives) AS "C_O_RELATIVES",</w:t>
                                  </w:r>
                                </w:p>
                                <w:p w14:paraId="2B18635A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sum(CasesInWhichOffendersWereNeighbours) AS "C_O_NEIGHBOURS",</w:t>
                                  </w:r>
                                </w:p>
                                <w:p w14:paraId="61A830D6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sum(CasesInWhichOffendersWereOtherKnownPersons) AS "C_O_O.Kn.PERSONS"</w:t>
                                  </w:r>
                                </w:p>
                                <w:p w14:paraId="0C667AFB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</w:p>
                                <w:p w14:paraId="52889E9D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FROM "Offenders_relation_to_rape_victim"</w:t>
                                  </w:r>
                                </w:p>
                                <w:p w14:paraId="5E39C60C" w14:textId="77777777" w:rsidR="00B3623E" w:rsidRPr="00B3623E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 xml:space="preserve">GROUP BY STATE_UT </w:t>
                                  </w:r>
                                </w:p>
                                <w:p w14:paraId="4FE5BB50" w14:textId="696FB278" w:rsidR="00F7182B" w:rsidRPr="00C51404" w:rsidRDefault="00B3623E" w:rsidP="00B3623E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B3623E">
                                    <w:rPr>
                                      <w:sz w:val="30"/>
                                      <w:szCs w:val="30"/>
                                    </w:rPr>
                                    <w:t>ORDER BY C_O_VICTIMS DESC;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0008CDD7" id="_x0000_s1028" type="#_x0000_t202" style="position:absolute;margin-left:0;margin-top:20.85pt;width:539.35pt;height:289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" fillcolor="#f2f2f2 [3052]" stroked="f">
                      <v:textbox>
                        <w:txbxContent>
                          <w:p w14:paraId="361AC84C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B3623E">
                              <w:rPr>
                                <w:sz w:val="30"/>
                                <w:szCs w:val="30"/>
                              </w:rPr>
                              <w:t xml:space="preserve">SELECT STATE_UT, </w:t>
                            </w:r>
                            <w:proofErr w:type="gramStart"/>
                            <w:r w:rsidRPr="00B3623E">
                              <w:rPr>
                                <w:sz w:val="30"/>
                                <w:szCs w:val="30"/>
                              </w:rPr>
                              <w:t>sum(</w:t>
                            </w:r>
                            <w:proofErr w:type="gramEnd"/>
                            <w:r w:rsidRPr="00B3623E">
                              <w:rPr>
                                <w:sz w:val="30"/>
                                <w:szCs w:val="30"/>
                              </w:rPr>
                              <w:t>CasesInWhichOffendersWereKnownToTheVictims) AS "C_O_VICTIMS",</w:t>
                            </w:r>
                          </w:p>
                          <w:p w14:paraId="3C82DA5C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B3623E">
                              <w:rPr>
                                <w:sz w:val="30"/>
                                <w:szCs w:val="30"/>
                              </w:rPr>
                              <w:t>sum("CasesInWhichOffendersWereParents/CloseFamilyMembers") AS "C_O_PARENTS/FM",</w:t>
                            </w:r>
                          </w:p>
                          <w:p w14:paraId="02FFD198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B3623E">
                              <w:rPr>
                                <w:sz w:val="30"/>
                                <w:szCs w:val="30"/>
                              </w:rPr>
                              <w:t>sum(</w:t>
                            </w:r>
                            <w:proofErr w:type="gramEnd"/>
                            <w:r w:rsidRPr="00B3623E">
                              <w:rPr>
                                <w:sz w:val="30"/>
                                <w:szCs w:val="30"/>
                              </w:rPr>
                              <w:t>CasesInWhichOffendersWereRelatives) AS "C_O_RELATIVES",</w:t>
                            </w:r>
                          </w:p>
                          <w:p w14:paraId="2B18635A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B3623E">
                              <w:rPr>
                                <w:sz w:val="30"/>
                                <w:szCs w:val="30"/>
                              </w:rPr>
                              <w:t>sum(</w:t>
                            </w:r>
                            <w:proofErr w:type="gramEnd"/>
                            <w:r w:rsidRPr="00B3623E">
                              <w:rPr>
                                <w:sz w:val="30"/>
                                <w:szCs w:val="30"/>
                              </w:rPr>
                              <w:t>CasesInWhichOffendersWereNeighbours) AS "C_O_NEIGHBOURS",</w:t>
                            </w:r>
                          </w:p>
                          <w:p w14:paraId="61A830D6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B3623E">
                              <w:rPr>
                                <w:sz w:val="30"/>
                                <w:szCs w:val="30"/>
                              </w:rPr>
                              <w:t>sum(</w:t>
                            </w:r>
                            <w:proofErr w:type="gramEnd"/>
                            <w:r w:rsidRPr="00B3623E">
                              <w:rPr>
                                <w:sz w:val="30"/>
                                <w:szCs w:val="30"/>
                              </w:rPr>
                              <w:t>CasesInWhichOffendersWereOtherKnownPersons) AS "C_O_O.Kn.PERSONS"</w:t>
                            </w:r>
                          </w:p>
                          <w:p w14:paraId="0C667AFB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52889E9D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B3623E">
                              <w:rPr>
                                <w:sz w:val="30"/>
                                <w:szCs w:val="30"/>
                              </w:rPr>
                              <w:t>FROM "Offenders_relation_to_rape_victim"</w:t>
                            </w:r>
                          </w:p>
                          <w:p w14:paraId="5E39C60C" w14:textId="77777777" w:rsidR="00B3623E" w:rsidRPr="00B3623E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B3623E">
                              <w:rPr>
                                <w:sz w:val="30"/>
                                <w:szCs w:val="30"/>
                              </w:rPr>
                              <w:t xml:space="preserve">GROUP BY STATE_UT </w:t>
                            </w:r>
                          </w:p>
                          <w:p w14:paraId="4FE5BB50" w14:textId="696FB278" w:rsidR="00F7182B" w:rsidRPr="00C51404" w:rsidRDefault="00B3623E" w:rsidP="00B3623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B3623E">
                              <w:rPr>
                                <w:sz w:val="30"/>
                                <w:szCs w:val="30"/>
                              </w:rPr>
                              <w:t>ORDER BY C_O_VICTIMS DESC;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C2811" w:rsidRPr="00C51404">
              <w:rPr>
                <w:sz w:val="26"/>
                <w:szCs w:val="26"/>
              </w:rPr>
              <w:t>Answer – SQL Code</w:t>
            </w:r>
          </w:p>
        </w:tc>
      </w:tr>
      <w:tr w:rsidR="00DF027C" w14:paraId="3B4B5CE5" w14:textId="77777777" w:rsidTr="0044322B">
        <w:trPr>
          <w:trHeight w:val="136"/>
        </w:trPr>
        <w:tc>
          <w:tcPr>
            <w:tcW w:w="10774" w:type="dxa"/>
          </w:tcPr>
          <w:p w14:paraId="645A9DAF" w14:textId="77777777" w:rsidR="00354823" w:rsidRDefault="00354823" w:rsidP="00354823">
            <w:pPr>
              <w:rPr>
                <w:sz w:val="42"/>
                <w:szCs w:val="42"/>
                <w:u w:val="single"/>
              </w:rPr>
            </w:pPr>
            <w:r>
              <w:rPr>
                <w:sz w:val="42"/>
                <w:szCs w:val="42"/>
                <w:u w:val="single"/>
              </w:rPr>
              <w:lastRenderedPageBreak/>
              <w:t>Visualization:</w:t>
            </w:r>
          </w:p>
          <w:p w14:paraId="7B2E53A2" w14:textId="053AC939" w:rsidR="00DF027C" w:rsidRPr="00C51404" w:rsidRDefault="00DF027C" w:rsidP="00FE3F04">
            <w:pPr>
              <w:pStyle w:val="Content"/>
              <w:rPr>
                <w:b/>
                <w:iCs/>
                <w:sz w:val="26"/>
                <w:szCs w:val="26"/>
              </w:rPr>
            </w:pPr>
          </w:p>
        </w:tc>
      </w:tr>
      <w:tr w:rsidR="00DD0368" w14:paraId="59FBEFC3" w14:textId="77777777" w:rsidTr="00AD220B">
        <w:trPr>
          <w:trHeight w:val="5109"/>
        </w:trPr>
        <w:tc>
          <w:tcPr>
            <w:tcW w:w="10774" w:type="dxa"/>
          </w:tcPr>
          <w:p w14:paraId="19CE0FBF" w14:textId="34087737" w:rsidR="00A74761" w:rsidRDefault="00866ADC" w:rsidP="00525AF2">
            <w:pPr>
              <w:pStyle w:val="Content"/>
              <w:rPr>
                <w:b/>
                <w:iCs/>
                <w:sz w:val="44"/>
                <w:szCs w:val="44"/>
              </w:rPr>
            </w:pPr>
            <w:r>
              <w:rPr>
                <w:b/>
                <w:iCs/>
                <w:noProof/>
                <w:sz w:val="44"/>
                <w:szCs w:val="44"/>
                <w:lang w:bidi="hi-IN"/>
              </w:rPr>
              <w:drawing>
                <wp:inline distT="0" distB="0" distL="0" distR="0" wp14:anchorId="41855226" wp14:editId="1B2969BD">
                  <wp:extent cx="6832388" cy="5253926"/>
                  <wp:effectExtent l="0" t="0" r="6985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1994" cy="5276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69D784" w14:textId="77777777" w:rsidR="003D0615" w:rsidRDefault="003D0615" w:rsidP="00DB67C8">
            <w:pPr>
              <w:spacing w:line="240" w:lineRule="auto"/>
              <w:rPr>
                <w:sz w:val="42"/>
                <w:szCs w:val="42"/>
                <w:u w:val="single"/>
              </w:rPr>
            </w:pPr>
          </w:p>
          <w:p w14:paraId="2A74D95F" w14:textId="7B53B594" w:rsidR="00E467DF" w:rsidRDefault="00DB67C8" w:rsidP="00DB67C8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 w:rsidRPr="00C51404">
              <w:rPr>
                <w:sz w:val="42"/>
                <w:szCs w:val="42"/>
                <w:u w:val="single"/>
              </w:rPr>
              <w:t>Conclusion:</w:t>
            </w:r>
            <w:r w:rsidRPr="00C51404">
              <w:rPr>
                <w:szCs w:val="28"/>
              </w:rPr>
              <w:t xml:space="preserve"> </w:t>
            </w:r>
            <w:r w:rsidRPr="00C51404">
              <w:rPr>
                <w:color w:val="auto"/>
                <w:szCs w:val="28"/>
              </w:rPr>
              <w:t xml:space="preserve">According to the dataset of </w:t>
            </w:r>
            <w:r w:rsidR="009A2494">
              <w:rPr>
                <w:color w:val="auto"/>
                <w:szCs w:val="28"/>
              </w:rPr>
              <w:t>Rape</w:t>
            </w:r>
            <w:r w:rsidRPr="00C51404">
              <w:rPr>
                <w:color w:val="auto"/>
                <w:szCs w:val="28"/>
              </w:rPr>
              <w:t xml:space="preserve"> we conclude that </w:t>
            </w:r>
            <w:r w:rsidR="009A2494">
              <w:rPr>
                <w:color w:val="061F57" w:themeColor="text2" w:themeShade="BF"/>
                <w:szCs w:val="28"/>
              </w:rPr>
              <w:t>Madhya Pradesh</w:t>
            </w:r>
            <w:r w:rsidRPr="00C51404">
              <w:rPr>
                <w:color w:val="061F57" w:themeColor="text2" w:themeShade="BF"/>
                <w:szCs w:val="28"/>
              </w:rPr>
              <w:t xml:space="preserve"> </w:t>
            </w:r>
            <w:r w:rsidRPr="00C51404">
              <w:rPr>
                <w:color w:val="auto"/>
                <w:szCs w:val="28"/>
              </w:rPr>
              <w:t xml:space="preserve">having maximum no of </w:t>
            </w:r>
            <w:r w:rsidR="009A2494">
              <w:rPr>
                <w:color w:val="auto"/>
                <w:szCs w:val="28"/>
              </w:rPr>
              <w:t>Rape in India</w:t>
            </w:r>
            <w:r w:rsidRPr="00C51404">
              <w:rPr>
                <w:color w:val="auto"/>
                <w:szCs w:val="28"/>
              </w:rPr>
              <w:t xml:space="preserve"> </w:t>
            </w:r>
            <w:r w:rsidR="00E467DF">
              <w:rPr>
                <w:color w:val="auto"/>
                <w:szCs w:val="28"/>
              </w:rPr>
              <w:t xml:space="preserve">and we also conclude that every rape victim </w:t>
            </w:r>
            <w:r w:rsidR="00E467DF">
              <w:rPr>
                <w:color w:val="061F57" w:themeColor="text2" w:themeShade="BF"/>
                <w:szCs w:val="28"/>
              </w:rPr>
              <w:t xml:space="preserve">there is relation like their parents close Family members, relatives, neighbour’s and other Know Persons. </w:t>
            </w:r>
          </w:p>
          <w:p w14:paraId="6A648D8E" w14:textId="77777777" w:rsidR="003D0615" w:rsidRDefault="003D0615" w:rsidP="00DB67C8">
            <w:pPr>
              <w:spacing w:line="240" w:lineRule="auto"/>
              <w:rPr>
                <w:color w:val="061F57" w:themeColor="text2" w:themeShade="BF"/>
                <w:szCs w:val="28"/>
              </w:rPr>
            </w:pPr>
          </w:p>
          <w:p w14:paraId="12864A10" w14:textId="44D3FA9D" w:rsidR="003D0615" w:rsidRDefault="00E467DF" w:rsidP="00DB67C8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 xml:space="preserve">Top Five States in </w:t>
            </w:r>
            <w:r w:rsidR="003D0615">
              <w:rPr>
                <w:color w:val="061F57" w:themeColor="text2" w:themeShade="BF"/>
                <w:szCs w:val="28"/>
              </w:rPr>
              <w:t>R</w:t>
            </w:r>
            <w:r>
              <w:rPr>
                <w:color w:val="061F57" w:themeColor="text2" w:themeShade="BF"/>
                <w:szCs w:val="28"/>
              </w:rPr>
              <w:t xml:space="preserve">ape Crimes </w:t>
            </w:r>
          </w:p>
          <w:p w14:paraId="6E86C2F5" w14:textId="77777777" w:rsidR="003D0615" w:rsidRDefault="00E467DF" w:rsidP="00575F65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 xml:space="preserve">1.Madhya Pradesh </w:t>
            </w:r>
          </w:p>
          <w:p w14:paraId="5E17A9DD" w14:textId="77777777" w:rsidR="003D0615" w:rsidRDefault="00592F29" w:rsidP="00575F65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>2. Uttar</w:t>
            </w:r>
            <w:r w:rsidR="00575F65">
              <w:rPr>
                <w:color w:val="061F57" w:themeColor="text2" w:themeShade="BF"/>
                <w:szCs w:val="28"/>
              </w:rPr>
              <w:t xml:space="preserve"> Pradesh </w:t>
            </w:r>
          </w:p>
          <w:p w14:paraId="40B05AF9" w14:textId="77777777" w:rsidR="003D0615" w:rsidRDefault="00592F29" w:rsidP="00575F65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>3. Maharashtra</w:t>
            </w:r>
            <w:r w:rsidR="00575F65">
              <w:rPr>
                <w:color w:val="061F57" w:themeColor="text2" w:themeShade="BF"/>
                <w:szCs w:val="28"/>
              </w:rPr>
              <w:t xml:space="preserve"> </w:t>
            </w:r>
          </w:p>
          <w:p w14:paraId="11790128" w14:textId="77777777" w:rsidR="003D0615" w:rsidRDefault="00592F29" w:rsidP="00575F65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>4. Rajasthan</w:t>
            </w:r>
            <w:r w:rsidR="00575F65">
              <w:rPr>
                <w:color w:val="061F57" w:themeColor="text2" w:themeShade="BF"/>
                <w:szCs w:val="28"/>
              </w:rPr>
              <w:t xml:space="preserve"> </w:t>
            </w:r>
          </w:p>
          <w:p w14:paraId="738029D0" w14:textId="1C92F920" w:rsidR="003D0615" w:rsidRPr="00354823" w:rsidRDefault="00592F29" w:rsidP="00354823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>5. Chhattisgarh</w:t>
            </w:r>
          </w:p>
          <w:p w14:paraId="797DC819" w14:textId="705E7A21" w:rsidR="00575F65" w:rsidRPr="00525AF2" w:rsidRDefault="00525AF2" w:rsidP="00525AF2">
            <w:pPr>
              <w:pStyle w:val="Content"/>
              <w:rPr>
                <w:b/>
                <w:iCs/>
                <w:color w:val="auto"/>
                <w:sz w:val="44"/>
                <w:szCs w:val="44"/>
              </w:rPr>
            </w:pPr>
            <w:r>
              <w:rPr>
                <w:b/>
                <w:iCs/>
                <w:sz w:val="44"/>
                <w:szCs w:val="44"/>
              </w:rPr>
              <w:lastRenderedPageBreak/>
              <w:t>3</w:t>
            </w:r>
            <w:r w:rsidRPr="00EE031C">
              <w:rPr>
                <w:b/>
                <w:iCs/>
                <w:sz w:val="44"/>
                <w:szCs w:val="44"/>
              </w:rPr>
              <w:t xml:space="preserve">. </w:t>
            </w:r>
            <w:r w:rsidRPr="00525AF2">
              <w:rPr>
                <w:b/>
                <w:iCs/>
                <w:sz w:val="44"/>
                <w:szCs w:val="44"/>
              </w:rPr>
              <w:t>Juveniles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family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background,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education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and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economic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setup?</w:t>
            </w:r>
          </w:p>
          <w:p w14:paraId="211C692F" w14:textId="3B912C3C" w:rsidR="00DD0368" w:rsidRPr="00E95FF4" w:rsidRDefault="00575F65" w:rsidP="00354823">
            <w:pPr>
              <w:pStyle w:val="Content"/>
              <w:ind w:left="427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noProof/>
                <w:sz w:val="32"/>
                <w:szCs w:val="32"/>
                <w:lang w:bidi="hi-IN"/>
              </w:rPr>
              <w:drawing>
                <wp:inline distT="0" distB="0" distL="0" distR="0" wp14:anchorId="3B577252" wp14:editId="1F3C9871">
                  <wp:extent cx="5802639" cy="2549471"/>
                  <wp:effectExtent l="0" t="0" r="762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1113" cy="258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86B36" w14:textId="4B5ACCE4" w:rsidR="00575F65" w:rsidRPr="009667C0" w:rsidRDefault="009667C0" w:rsidP="009667C0">
      <w:pPr>
        <w:rPr>
          <w:color w:val="061F57" w:themeColor="text2" w:themeShade="BF"/>
          <w:sz w:val="26"/>
          <w:szCs w:val="26"/>
        </w:rPr>
      </w:pPr>
      <w:r w:rsidRPr="009667C0">
        <w:rPr>
          <w:noProof/>
          <w:color w:val="061F57" w:themeColor="text2" w:themeShade="BF"/>
          <w:lang w:bidi="hi-IN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0BCC55A" wp14:editId="73659F39">
                <wp:simplePos x="0" y="0"/>
                <wp:positionH relativeFrom="column">
                  <wp:posOffset>-274320</wp:posOffset>
                </wp:positionH>
                <wp:positionV relativeFrom="paragraph">
                  <wp:posOffset>257810</wp:posOffset>
                </wp:positionV>
                <wp:extent cx="7113270" cy="547052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3270" cy="547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F36E6" w14:textId="3B91F5D0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SELECT ED.Area_Name,ED.Sub_Group_Name,ED."Education_Above_Primary_but_below_Matric_or_Higher_Secondary" AS "Above Primary but below Matric or Higher Secondary",ED.Education_Illiterate,</w:t>
                            </w:r>
                          </w:p>
                          <w:p w14:paraId="30F9CFA0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ED."Education_Matric_or_Higher_Secondary_&amp;_above",ED.Education_Upto_primary,</w:t>
                            </w:r>
                          </w:p>
                          <w:p w14:paraId="7A9EFE32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ES.Sub_Group_Name,ES."Economic_Set_up_Annual_Income_250001_to_50000" AS "Annual Income(25000 to 50000)",ES."Economic_Set_up_Annual_Income_upto_Rs_25000" AS "Annual Income Upto 25000",</w:t>
                            </w:r>
                          </w:p>
                          <w:p w14:paraId="408AB289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ES."Economic_Set_up_Middle_income_from_100001_to_200000" AS "Middle Income (100000 to 200000)",ES."Economic_Set_up_Middle_income_from_50001_to_100000" AS "Middle Income (50000 to 100000)",</w:t>
                            </w:r>
                          </w:p>
                          <w:p w14:paraId="23EFFAAD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ES."Economic_Set_up_Upper_middle_income_from_200001_to_300000" AS "Upper Middle Income (200000 To 300000)" ,ES."Economic_Set_up_Upper_income_above_Rs_300000" AS "Upper Income Above 300000)",</w:t>
                            </w:r>
                          </w:p>
                          <w:p w14:paraId="48708E92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FB.Sub_Group_Name,FB."Family_back_ground_Homeless" AS "Homeless",FB."Family_back_ground_Living_with_guardian" AS "Living With Guardian",FB."Family_back_ground_Living_with_parents" AS "Living With Parents"</w:t>
                            </w:r>
                          </w:p>
                          <w:p w14:paraId="211A5B12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FROM "18_01_Juveniles_arrested_Education" ED </w:t>
                            </w:r>
                          </w:p>
                          <w:p w14:paraId="0B2487D3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JOIN "18_02_Juveniles_arrested_Economic_setup" ES on ED.Area_Name=ES.Area_Name and ED.Year=ES.Year</w:t>
                            </w:r>
                          </w:p>
                          <w:p w14:paraId="137B6BAB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JOIN "18_03_Juveniles_arrested_Family_background" FB on ED.Area_Name=FB.Area_Name and ED.year=FB.Year </w:t>
                            </w:r>
                          </w:p>
                          <w:p w14:paraId="00DE3393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GROUP by ED.Area_Name</w:t>
                            </w:r>
                          </w:p>
                          <w:p w14:paraId="790B6763" w14:textId="6E89E7E4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Order By ED."Area_Name" ASC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0BCC55A" id="_x0000_s1029" type="#_x0000_t202" style="position:absolute;margin-left:-21.6pt;margin-top:20.3pt;width:560.1pt;height:43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" fillcolor="#f2f2f2 [3052]" stroked="f">
                <v:textbox>
                  <w:txbxContent>
                    <w:p w14:paraId="234F36E6" w14:textId="3B91F5D0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SELECT 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ED.Area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_Name,ED.Sub_Group_Name,ED."Education_Above_Primary_but_below_Matric_or_Higher_Secondary" AS "Above Primary but below Matric or Higher Secondary",ED.Education_Illiterate,</w:t>
                      </w:r>
                    </w:p>
                    <w:p w14:paraId="30F9CFA0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>ED."Education_Matric_or_Higher_Secondary_&amp;_above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",ED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.Education_Upto_primary,</w:t>
                      </w:r>
                    </w:p>
                    <w:p w14:paraId="7A9EFE32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ES.Sub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_Group_Name,ES."Economic_Set_up_Annual_Income_250001_to_50000" AS "Annual Income(25000 to 50000)",ES."Economic_Set_up_Annual_Income_upto_Rs_25000" AS "Annual Income Upto 25000",</w:t>
                      </w:r>
                    </w:p>
                    <w:p w14:paraId="408AB289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>ES."Economic_Set_up_Middle_income_from_100001_to_200000" AS "Middle Income (100000 to 200000)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",ES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."Economic_Set_up_Middle_income_from_50001_to_100000" AS "Middle Income (50000 to 100000)",</w:t>
                      </w:r>
                    </w:p>
                    <w:p w14:paraId="23EFFAAD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>ES."Economic_Set_up_Upper_middle_income_from_200001_to_300000" AS "Upper Middle Income (200000 To 300000)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" ,ES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."Economic_Set_up_Upper_income_above_Rs_300000" AS "Upper Income Above 300000)",</w:t>
                      </w:r>
                    </w:p>
                    <w:p w14:paraId="48708E92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FB.Sub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_Group_Name,FB."Family_back_ground_Homeless" AS "Homeless",FB."Family_back_ground_Living_with_guardian" AS "Living With Guardian",FB."Family_back_ground_Living_with_parents" AS "Living With Parents"</w:t>
                      </w:r>
                    </w:p>
                    <w:p w14:paraId="211A5B12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FROM "18_01_Juveniles_arrested_Education" ED </w:t>
                      </w:r>
                    </w:p>
                    <w:p w14:paraId="0B2487D3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JOIN "18_02_Juveniles_arrested_Economic_setup" ES on 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ED.Area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_Name=ES.Area_Name and ED.Year=ES.Year</w:t>
                      </w:r>
                    </w:p>
                    <w:p w14:paraId="137B6BAB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JOIN "18_03_Juveniles_arrested_Family_background" FB on 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ED.Area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 xml:space="preserve">_Name=FB.Area_Name and ED.year=FB.Year </w:t>
                      </w:r>
                    </w:p>
                    <w:p w14:paraId="00DE3393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GROUP by 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ED.Area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_Name</w:t>
                      </w:r>
                    </w:p>
                    <w:p w14:paraId="790B6763" w14:textId="6E89E7E4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>Order By ED."Area_Name" ASC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5F65" w:rsidRPr="009667C0">
        <w:rPr>
          <w:color w:val="061F57" w:themeColor="text2" w:themeShade="BF"/>
          <w:sz w:val="26"/>
          <w:szCs w:val="26"/>
        </w:rPr>
        <w:t>Answer – SQL Code</w:t>
      </w:r>
    </w:p>
    <w:p w14:paraId="0360330C" w14:textId="77777777" w:rsidR="00354823" w:rsidRDefault="00354823" w:rsidP="00354823">
      <w:pPr>
        <w:rPr>
          <w:sz w:val="42"/>
          <w:szCs w:val="42"/>
          <w:u w:val="single"/>
        </w:rPr>
      </w:pPr>
      <w:r>
        <w:rPr>
          <w:sz w:val="42"/>
          <w:szCs w:val="42"/>
          <w:u w:val="single"/>
        </w:rPr>
        <w:lastRenderedPageBreak/>
        <w:t>Visualization:</w:t>
      </w:r>
    </w:p>
    <w:p w14:paraId="578B9C65" w14:textId="77777777" w:rsidR="009667C0" w:rsidRDefault="009667C0" w:rsidP="009667C0">
      <w:pPr>
        <w:rPr>
          <w:sz w:val="26"/>
          <w:szCs w:val="26"/>
        </w:rPr>
      </w:pPr>
    </w:p>
    <w:p w14:paraId="33884BF3" w14:textId="48EB90B3" w:rsidR="009667C0" w:rsidRDefault="00F12DDF" w:rsidP="00575F65">
      <w:pPr>
        <w:ind w:left="-426"/>
      </w:pPr>
      <w:r>
        <w:rPr>
          <w:noProof/>
          <w:lang w:bidi="hi-IN"/>
        </w:rPr>
        <w:drawing>
          <wp:inline distT="0" distB="0" distL="0" distR="0" wp14:anchorId="64D148CC" wp14:editId="6D719265">
            <wp:extent cx="7000070" cy="5482849"/>
            <wp:effectExtent l="19050" t="19050" r="1079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076" cy="550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E7B4D" w14:textId="77777777" w:rsidR="00354823" w:rsidRDefault="00354823" w:rsidP="00D31D7F">
      <w:pPr>
        <w:spacing w:line="240" w:lineRule="auto"/>
        <w:rPr>
          <w:sz w:val="42"/>
          <w:szCs w:val="42"/>
          <w:u w:val="single"/>
        </w:rPr>
      </w:pPr>
    </w:p>
    <w:p w14:paraId="49AAED44" w14:textId="1C603293" w:rsidR="00781ED6" w:rsidRPr="005463A7" w:rsidRDefault="004B5407" w:rsidP="005463A7">
      <w:pPr>
        <w:ind w:left="-426"/>
        <w:jc w:val="both"/>
        <w:rPr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 w:rsidR="00781ED6">
        <w:rPr>
          <w:szCs w:val="28"/>
        </w:rPr>
        <w:t xml:space="preserve"> </w:t>
      </w:r>
      <w:r w:rsidRPr="005463A7">
        <w:rPr>
          <w:color w:val="auto"/>
          <w:sz w:val="30"/>
          <w:szCs w:val="30"/>
        </w:rPr>
        <w:t xml:space="preserve">According to the dataset of </w:t>
      </w:r>
      <w:r w:rsidR="00DC63B5" w:rsidRPr="005463A7">
        <w:rPr>
          <w:color w:val="002060"/>
          <w:sz w:val="30"/>
          <w:szCs w:val="30"/>
        </w:rPr>
        <w:t xml:space="preserve">Juveniles </w:t>
      </w:r>
      <w:r w:rsidR="00781ED6" w:rsidRPr="005463A7">
        <w:rPr>
          <w:color w:val="002060"/>
          <w:sz w:val="30"/>
          <w:szCs w:val="30"/>
        </w:rPr>
        <w:t>in India</w:t>
      </w:r>
      <w:r w:rsidR="00781ED6" w:rsidRPr="005463A7">
        <w:rPr>
          <w:color w:val="auto"/>
          <w:sz w:val="30"/>
          <w:szCs w:val="30"/>
        </w:rPr>
        <w:t xml:space="preserve"> most of them are coming from </w:t>
      </w:r>
      <w:r w:rsidR="00781ED6" w:rsidRPr="005463A7">
        <w:rPr>
          <w:color w:val="002060"/>
          <w:sz w:val="30"/>
          <w:szCs w:val="30"/>
        </w:rPr>
        <w:t>Madhya Pradesh, Karnataka, Delhi, Goa, Chandigarh</w:t>
      </w:r>
      <w:r w:rsidR="00781ED6" w:rsidRPr="005463A7">
        <w:rPr>
          <w:color w:val="auto"/>
          <w:sz w:val="30"/>
          <w:szCs w:val="30"/>
        </w:rPr>
        <w:t xml:space="preserve"> and maximum of them are </w:t>
      </w:r>
      <w:r w:rsidR="00781ED6" w:rsidRPr="00690262">
        <w:rPr>
          <w:color w:val="002060"/>
          <w:sz w:val="30"/>
          <w:szCs w:val="30"/>
        </w:rPr>
        <w:t xml:space="preserve">living with parents earning income </w:t>
      </w:r>
      <w:r w:rsidR="00354823" w:rsidRPr="00690262">
        <w:rPr>
          <w:color w:val="002060"/>
          <w:sz w:val="30"/>
          <w:szCs w:val="30"/>
        </w:rPr>
        <w:t>up to</w:t>
      </w:r>
      <w:r w:rsidR="00781ED6" w:rsidRPr="00690262">
        <w:rPr>
          <w:color w:val="002060"/>
          <w:sz w:val="30"/>
          <w:szCs w:val="30"/>
        </w:rPr>
        <w:t xml:space="preserve"> </w:t>
      </w:r>
      <w:r w:rsidR="00D31D7F" w:rsidRPr="00690262">
        <w:rPr>
          <w:color w:val="002060"/>
          <w:sz w:val="30"/>
          <w:szCs w:val="30"/>
        </w:rPr>
        <w:t>25000</w:t>
      </w:r>
      <w:r w:rsidR="00354823" w:rsidRPr="005463A7">
        <w:rPr>
          <w:color w:val="auto"/>
          <w:sz w:val="30"/>
          <w:szCs w:val="30"/>
        </w:rPr>
        <w:t xml:space="preserve"> </w:t>
      </w:r>
      <w:r w:rsidR="00767797" w:rsidRPr="005463A7">
        <w:rPr>
          <w:color w:val="auto"/>
          <w:sz w:val="30"/>
          <w:szCs w:val="30"/>
        </w:rPr>
        <w:t>and not getting better education all these three reasons are highly responsible</w:t>
      </w:r>
      <w:r w:rsidR="00754D24" w:rsidRPr="005463A7">
        <w:rPr>
          <w:color w:val="auto"/>
          <w:sz w:val="30"/>
          <w:szCs w:val="30"/>
        </w:rPr>
        <w:t xml:space="preserve"> and </w:t>
      </w:r>
      <w:r w:rsidR="005463A7" w:rsidRPr="005463A7">
        <w:rPr>
          <w:color w:val="auto"/>
          <w:sz w:val="30"/>
          <w:szCs w:val="30"/>
        </w:rPr>
        <w:t>t</w:t>
      </w:r>
      <w:r w:rsidR="00754D24" w:rsidRPr="005463A7">
        <w:rPr>
          <w:color w:val="auto"/>
          <w:sz w:val="30"/>
          <w:szCs w:val="30"/>
        </w:rPr>
        <w:t xml:space="preserve">he most common reasons for a child to go against the law </w:t>
      </w:r>
      <w:r w:rsidR="00754D24" w:rsidRPr="00690262">
        <w:rPr>
          <w:color w:val="002060"/>
          <w:sz w:val="30"/>
          <w:szCs w:val="30"/>
        </w:rPr>
        <w:t>is either lack of education</w:t>
      </w:r>
      <w:r w:rsidR="00754D24" w:rsidRPr="005463A7">
        <w:rPr>
          <w:color w:val="auto"/>
          <w:sz w:val="30"/>
          <w:szCs w:val="30"/>
        </w:rPr>
        <w:t xml:space="preserve"> or faults in their upbringing that is due to unhealthy </w:t>
      </w:r>
      <w:r w:rsidR="00754D24" w:rsidRPr="00690262">
        <w:rPr>
          <w:color w:val="002060"/>
          <w:sz w:val="30"/>
          <w:szCs w:val="30"/>
        </w:rPr>
        <w:t>socio-cultural environment</w:t>
      </w:r>
      <w:r w:rsidR="00754D24" w:rsidRPr="005463A7">
        <w:rPr>
          <w:color w:val="auto"/>
          <w:sz w:val="30"/>
          <w:szCs w:val="30"/>
        </w:rPr>
        <w:t xml:space="preserve"> resulting in the child to become physically and mentally unfit as well as an </w:t>
      </w:r>
      <w:r w:rsidR="00754D24" w:rsidRPr="00690262">
        <w:rPr>
          <w:color w:val="002060"/>
          <w:sz w:val="30"/>
          <w:szCs w:val="30"/>
        </w:rPr>
        <w:t>irresponsible citizen.</w:t>
      </w:r>
    </w:p>
    <w:p w14:paraId="38ED1ED4" w14:textId="77777777" w:rsidR="00D31D7F" w:rsidRPr="00D31D7F" w:rsidRDefault="00D31D7F" w:rsidP="00D31D7F">
      <w:pPr>
        <w:spacing w:line="240" w:lineRule="auto"/>
        <w:rPr>
          <w:color w:val="061F57" w:themeColor="text2" w:themeShade="BF"/>
          <w:szCs w:val="28"/>
        </w:rPr>
      </w:pPr>
    </w:p>
    <w:p w14:paraId="5BFD34A5" w14:textId="15073794" w:rsidR="00D31D7F" w:rsidRDefault="00D31D7F" w:rsidP="00781ED6">
      <w:pPr>
        <w:pStyle w:val="Content"/>
        <w:rPr>
          <w:b/>
          <w:iCs/>
          <w:sz w:val="44"/>
          <w:szCs w:val="44"/>
        </w:rPr>
      </w:pPr>
      <w:r>
        <w:rPr>
          <w:b/>
          <w:iCs/>
          <w:sz w:val="44"/>
          <w:szCs w:val="44"/>
        </w:rPr>
        <w:lastRenderedPageBreak/>
        <w:t>4</w:t>
      </w:r>
      <w:r w:rsidR="00781ED6">
        <w:rPr>
          <w:b/>
          <w:iCs/>
          <w:sz w:val="44"/>
          <w:szCs w:val="44"/>
        </w:rPr>
        <w:t>.</w:t>
      </w:r>
      <w:r w:rsidR="00781ED6" w:rsidRPr="00781ED6">
        <w:rPr>
          <w:b/>
          <w:iCs/>
          <w:sz w:val="44"/>
          <w:szCs w:val="44"/>
        </w:rPr>
        <w:t>Which</w:t>
      </w:r>
      <w:r w:rsidR="00781ED6">
        <w:rPr>
          <w:rFonts w:ascii="Arial" w:hAnsi="Arial" w:cs="Arial"/>
          <w:color w:val="000000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state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has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more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crime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against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781ED6">
        <w:rPr>
          <w:b/>
          <w:iCs/>
          <w:sz w:val="44"/>
          <w:szCs w:val="44"/>
        </w:rPr>
        <w:t>children</w:t>
      </w:r>
      <w:r w:rsidR="00781ED6">
        <w:rPr>
          <w:rFonts w:ascii="Arial" w:hAnsi="Arial" w:cs="Arial"/>
          <w:color w:val="000000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and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781ED6">
        <w:rPr>
          <w:b/>
          <w:iCs/>
          <w:sz w:val="44"/>
          <w:szCs w:val="44"/>
        </w:rPr>
        <w:t>wome</w:t>
      </w:r>
      <w:r w:rsidR="00781ED6">
        <w:rPr>
          <w:b/>
          <w:iCs/>
          <w:sz w:val="44"/>
          <w:szCs w:val="44"/>
        </w:rPr>
        <w:t>n</w:t>
      </w:r>
      <w:r>
        <w:rPr>
          <w:b/>
          <w:iCs/>
          <w:sz w:val="44"/>
          <w:szCs w:val="44"/>
        </w:rPr>
        <w:t xml:space="preserve">? </w:t>
      </w:r>
      <w:r>
        <w:rPr>
          <w:rFonts w:ascii="Arial" w:eastAsia="Times New Roman" w:hAnsi="Arial" w:cs="Arial"/>
          <w:noProof/>
          <w:color w:val="000000"/>
          <w:sz w:val="21"/>
          <w:szCs w:val="21"/>
          <w:lang w:bidi="hi-IN"/>
        </w:rPr>
        <w:drawing>
          <wp:inline distT="0" distB="0" distL="0" distR="0" wp14:anchorId="24C3050B" wp14:editId="1A8C578B">
            <wp:extent cx="630555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956" cy="36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3732" w14:textId="77777777" w:rsidR="00690262" w:rsidRDefault="00690262" w:rsidP="00781ED6">
      <w:pPr>
        <w:pStyle w:val="Content"/>
        <w:rPr>
          <w:sz w:val="26"/>
          <w:szCs w:val="26"/>
        </w:rPr>
      </w:pPr>
    </w:p>
    <w:p w14:paraId="20D21B6F" w14:textId="16AC1F51" w:rsidR="00D36958" w:rsidRPr="00690262" w:rsidRDefault="00D36958" w:rsidP="00690262">
      <w:pPr>
        <w:pStyle w:val="Content"/>
        <w:ind w:left="-284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D36958">
        <w:rPr>
          <w:rFonts w:ascii="Arial" w:eastAsia="Times New Roman" w:hAnsi="Arial" w:cs="Arial"/>
          <w:noProof/>
          <w:color w:val="000000"/>
          <w:sz w:val="21"/>
          <w:szCs w:val="21"/>
          <w:lang w:bidi="hi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824B137" wp14:editId="2F7B8EED">
                <wp:simplePos x="0" y="0"/>
                <wp:positionH relativeFrom="column">
                  <wp:posOffset>-189230</wp:posOffset>
                </wp:positionH>
                <wp:positionV relativeFrom="paragraph">
                  <wp:posOffset>270510</wp:posOffset>
                </wp:positionV>
                <wp:extent cx="6795770" cy="4029075"/>
                <wp:effectExtent l="0" t="0" r="5080" b="952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4029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2762E" w14:textId="77777777" w:rsidR="00D36958" w:rsidRDefault="00D36958" w:rsidP="00D36958">
                            <w:r>
                              <w:t xml:space="preserve">SELECT </w:t>
                            </w:r>
                          </w:p>
                          <w:p w14:paraId="6555903B" w14:textId="2CA9A02C" w:rsidR="00D36958" w:rsidRDefault="00D36958" w:rsidP="00D36958">
                            <w:r>
                              <w:t>T1.STATE_UT,T1.CRIME_AGAINST_CHILDREN,T2.CRIME_AGAINST_WOMEN FROM</w:t>
                            </w:r>
                          </w:p>
                          <w:p w14:paraId="1E8B07F2" w14:textId="100F5E6D" w:rsidR="00D36958" w:rsidRDefault="00D36958" w:rsidP="00D36958">
                            <w:r>
                              <w:t xml:space="preserve">(SELECT STATE_UT,SUM(TOTAL) AS </w:t>
                            </w:r>
                            <w:r w:rsidR="00690262">
                              <w:t>“</w:t>
                            </w:r>
                            <w:r>
                              <w:t>CRIME_AGAINST_CHILDREN</w:t>
                            </w:r>
                            <w:r w:rsidR="00690262">
                              <w:t>”</w:t>
                            </w:r>
                          </w:p>
                          <w:p w14:paraId="56BC8097" w14:textId="77777777" w:rsidR="00D36958" w:rsidRDefault="00D36958" w:rsidP="00D36958">
                            <w:r>
                              <w:t xml:space="preserve">FROM District_wise_crimes_committed_against_children_2001_2013 </w:t>
                            </w:r>
                          </w:p>
                          <w:p w14:paraId="189E0B1B" w14:textId="77777777" w:rsidR="00D36958" w:rsidRDefault="00D36958" w:rsidP="00D36958">
                            <w:r>
                              <w:t>GROUP BY STATE_UT) AS T1</w:t>
                            </w:r>
                          </w:p>
                          <w:p w14:paraId="021CD405" w14:textId="77777777" w:rsidR="00D36958" w:rsidRDefault="00D36958" w:rsidP="00D36958">
                            <w:r>
                              <w:t xml:space="preserve">INNER JOIN </w:t>
                            </w:r>
                          </w:p>
                          <w:p w14:paraId="26FE62B0" w14:textId="77777777" w:rsidR="00D36958" w:rsidRDefault="00D36958" w:rsidP="00D36958">
                            <w:r>
                              <w:t>(SELECT STATE_UT,SUM(Rape+KidnappingandAbduction+DowryDeaths+Assaultonwomenwithintenttooutragehermodesty</w:t>
                            </w:r>
                          </w:p>
                          <w:p w14:paraId="081CCD7D" w14:textId="77777777" w:rsidR="00D36958" w:rsidRDefault="00D36958" w:rsidP="00D36958">
                            <w:r>
                              <w:t>+InsulttomodestyofWomen+CrueltybyHusbandorhisRelatives+ImportationofGirls) AS CRIME_AGAINST_WOMEN</w:t>
                            </w:r>
                          </w:p>
                          <w:p w14:paraId="5403ECD5" w14:textId="77777777" w:rsidR="00D36958" w:rsidRDefault="00D36958" w:rsidP="00D36958">
                            <w:r>
                              <w:t>FROM District_wise_crimes_committed_against_women_2001_2013</w:t>
                            </w:r>
                          </w:p>
                          <w:p w14:paraId="35A1789A" w14:textId="77777777" w:rsidR="00D36958" w:rsidRDefault="00D36958" w:rsidP="00D36958">
                            <w:r>
                              <w:t>GROUP BY STATE_UT) AS T2</w:t>
                            </w:r>
                          </w:p>
                          <w:p w14:paraId="0E9C81E4" w14:textId="77777777" w:rsidR="00D36958" w:rsidRDefault="00D36958" w:rsidP="00D36958">
                            <w:r>
                              <w:t>on T1.STATE_UT=T2.STATE_UT</w:t>
                            </w:r>
                          </w:p>
                          <w:p w14:paraId="34CC542D" w14:textId="4C6A8DC1" w:rsidR="00D36958" w:rsidRDefault="00D36958" w:rsidP="00D36958">
                            <w:r>
                              <w:t>ORDER BY CRIME_AGAINST_CHILDREN 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24B137" id="_x0000_s1030" type="#_x0000_t202" style="position:absolute;left:0;text-align:left;margin-left:-14.9pt;margin-top:21.3pt;width:535.1pt;height:317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" fillcolor="#f2f2f2 [3052]" stroked="f">
                <v:textbox>
                  <w:txbxContent>
                    <w:p w14:paraId="0272762E" w14:textId="77777777" w:rsidR="00D36958" w:rsidRDefault="00D36958" w:rsidP="00D36958">
                      <w:r>
                        <w:t xml:space="preserve">SELECT </w:t>
                      </w:r>
                    </w:p>
                    <w:p w14:paraId="6555903B" w14:textId="2CA9A02C" w:rsidR="00D36958" w:rsidRDefault="00D36958" w:rsidP="00D36958">
                      <w:r>
                        <w:t>T</w:t>
                      </w:r>
                      <w:proofErr w:type="gramStart"/>
                      <w:r>
                        <w:t>1.STATE</w:t>
                      </w:r>
                      <w:proofErr w:type="gramEnd"/>
                      <w:r>
                        <w:t>_UT,T1.CRIME_AGAINST_CHILDREN,T2.CRIME_AGAINST_WOMEN FROM</w:t>
                      </w:r>
                    </w:p>
                    <w:p w14:paraId="1E8B07F2" w14:textId="100F5E6D" w:rsidR="00D36958" w:rsidRDefault="00D36958" w:rsidP="00D36958">
                      <w:r>
                        <w:t>(SELECT STATE_</w:t>
                      </w:r>
                      <w:proofErr w:type="gramStart"/>
                      <w:r>
                        <w:t>UT,SUM</w:t>
                      </w:r>
                      <w:proofErr w:type="gramEnd"/>
                      <w:r>
                        <w:t xml:space="preserve">(TOTAL) AS </w:t>
                      </w:r>
                      <w:r w:rsidR="00690262">
                        <w:t>“</w:t>
                      </w:r>
                      <w:r>
                        <w:t>CRIME_AGAINST_CHILDREN</w:t>
                      </w:r>
                      <w:r w:rsidR="00690262">
                        <w:t>”</w:t>
                      </w:r>
                    </w:p>
                    <w:p w14:paraId="56BC8097" w14:textId="77777777" w:rsidR="00D36958" w:rsidRDefault="00D36958" w:rsidP="00D36958">
                      <w:r>
                        <w:t xml:space="preserve">FROM District_wise_crimes_committed_against_children_2001_2013 </w:t>
                      </w:r>
                    </w:p>
                    <w:p w14:paraId="189E0B1B" w14:textId="77777777" w:rsidR="00D36958" w:rsidRDefault="00D36958" w:rsidP="00D36958">
                      <w:r>
                        <w:t>GROUP BY STATE_UT) AS T1</w:t>
                      </w:r>
                    </w:p>
                    <w:p w14:paraId="021CD405" w14:textId="77777777" w:rsidR="00D36958" w:rsidRDefault="00D36958" w:rsidP="00D36958">
                      <w:r>
                        <w:t xml:space="preserve">INNER JOIN </w:t>
                      </w:r>
                    </w:p>
                    <w:p w14:paraId="26FE62B0" w14:textId="77777777" w:rsidR="00D36958" w:rsidRDefault="00D36958" w:rsidP="00D36958">
                      <w:r>
                        <w:t>(SELECT STATE_</w:t>
                      </w:r>
                      <w:proofErr w:type="gramStart"/>
                      <w:r>
                        <w:t>UT,SUM</w:t>
                      </w:r>
                      <w:proofErr w:type="gramEnd"/>
                      <w:r>
                        <w:t>(Rape+KidnappingandAbduction+DowryDeaths+Assaultonwomenwithintenttooutragehermodesty</w:t>
                      </w:r>
                    </w:p>
                    <w:p w14:paraId="081CCD7D" w14:textId="77777777" w:rsidR="00D36958" w:rsidRDefault="00D36958" w:rsidP="00D36958">
                      <w:r>
                        <w:t>+InsulttomodestyofWomen+CrueltybyHusbandorhisRelatives+ImportationofGirls) AS CRIME_AGAINST_WOMEN</w:t>
                      </w:r>
                    </w:p>
                    <w:p w14:paraId="5403ECD5" w14:textId="77777777" w:rsidR="00D36958" w:rsidRDefault="00D36958" w:rsidP="00D36958">
                      <w:r>
                        <w:t>FROM District_wise_crimes_committed_against_women_2001_2013</w:t>
                      </w:r>
                    </w:p>
                    <w:p w14:paraId="35A1789A" w14:textId="77777777" w:rsidR="00D36958" w:rsidRDefault="00D36958" w:rsidP="00D36958">
                      <w:r>
                        <w:t>GROUP BY STATE_UT) AS T2</w:t>
                      </w:r>
                    </w:p>
                    <w:p w14:paraId="0E9C81E4" w14:textId="77777777" w:rsidR="00D36958" w:rsidRDefault="00D36958" w:rsidP="00D36958">
                      <w:r>
                        <w:t>on T</w:t>
                      </w:r>
                      <w:proofErr w:type="gramStart"/>
                      <w:r>
                        <w:t>1.STATE</w:t>
                      </w:r>
                      <w:proofErr w:type="gramEnd"/>
                      <w:r>
                        <w:t>_UT=T2.STATE_UT</w:t>
                      </w:r>
                    </w:p>
                    <w:p w14:paraId="34CC542D" w14:textId="4C6A8DC1" w:rsidR="00D36958" w:rsidRDefault="00D36958" w:rsidP="00D36958">
                      <w:r>
                        <w:t>ORDER BY CRIME_AGAINST_CHILDREN DESC;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0262" w:rsidRPr="00690262">
        <w:rPr>
          <w:color w:val="061F57" w:themeColor="text2" w:themeShade="BF"/>
          <w:sz w:val="26"/>
          <w:szCs w:val="26"/>
        </w:rPr>
        <w:t xml:space="preserve"> </w:t>
      </w:r>
      <w:r w:rsidR="00690262" w:rsidRPr="00690262">
        <w:rPr>
          <w:b/>
          <w:bCs/>
          <w:color w:val="061F57" w:themeColor="text2" w:themeShade="BF"/>
          <w:sz w:val="26"/>
          <w:szCs w:val="26"/>
        </w:rPr>
        <w:t>Answer – SQL Code</w:t>
      </w:r>
    </w:p>
    <w:p w14:paraId="056CB070" w14:textId="3695AF13" w:rsidR="00D31D7F" w:rsidRDefault="00690262" w:rsidP="00781ED6">
      <w:pPr>
        <w:pStyle w:val="Content"/>
        <w:rPr>
          <w:b/>
          <w:bCs/>
          <w:color w:val="002060"/>
          <w:sz w:val="42"/>
          <w:szCs w:val="42"/>
          <w:u w:val="single"/>
        </w:rPr>
      </w:pPr>
      <w:r w:rsidRPr="00690262">
        <w:rPr>
          <w:b/>
          <w:bCs/>
          <w:color w:val="002060"/>
          <w:sz w:val="42"/>
          <w:szCs w:val="42"/>
          <w:u w:val="single"/>
        </w:rPr>
        <w:lastRenderedPageBreak/>
        <w:t>Visualization:</w:t>
      </w:r>
    </w:p>
    <w:p w14:paraId="276A436C" w14:textId="77777777" w:rsidR="00360E8C" w:rsidRPr="00690262" w:rsidRDefault="00360E8C" w:rsidP="00781ED6">
      <w:pPr>
        <w:pStyle w:val="Content"/>
        <w:rPr>
          <w:rFonts w:ascii="Arial" w:eastAsia="Times New Roman" w:hAnsi="Arial" w:cs="Arial"/>
          <w:b/>
          <w:bCs/>
          <w:color w:val="002060"/>
          <w:sz w:val="21"/>
          <w:szCs w:val="21"/>
        </w:rPr>
      </w:pPr>
    </w:p>
    <w:p w14:paraId="01B36B41" w14:textId="5B2642AD" w:rsidR="00360E8C" w:rsidRDefault="0093637C" w:rsidP="00360E8C">
      <w:pPr>
        <w:ind w:left="-426"/>
      </w:pPr>
      <w:r>
        <w:rPr>
          <w:noProof/>
          <w:lang w:bidi="hi-IN"/>
        </w:rPr>
        <w:drawing>
          <wp:inline distT="0" distB="0" distL="0" distR="0" wp14:anchorId="4FB92957" wp14:editId="5064D312">
            <wp:extent cx="6879270" cy="52849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019" cy="530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CB2D" w14:textId="77777777" w:rsidR="00360E8C" w:rsidRDefault="00360E8C" w:rsidP="00360E8C">
      <w:pPr>
        <w:ind w:left="-426"/>
      </w:pPr>
    </w:p>
    <w:p w14:paraId="37F82B69" w14:textId="0AD38482" w:rsidR="00360E8C" w:rsidRPr="00475AC5" w:rsidRDefault="0093637C" w:rsidP="00475AC5">
      <w:pPr>
        <w:rPr>
          <w:rFonts w:asciiTheme="majorHAnsi" w:hAnsiTheme="majorHAnsi" w:cstheme="majorHAnsi"/>
          <w:color w:val="222222"/>
          <w:sz w:val="23"/>
          <w:szCs w:val="23"/>
          <w:shd w:val="clear" w:color="auto" w:fill="FFFFFF"/>
        </w:rPr>
      </w:pPr>
      <w:r w:rsidRPr="00C51404">
        <w:rPr>
          <w:sz w:val="42"/>
          <w:szCs w:val="42"/>
          <w:u w:val="single"/>
        </w:rPr>
        <w:t>Conclusion</w:t>
      </w:r>
      <w:r w:rsidRPr="00475AC5">
        <w:rPr>
          <w:szCs w:val="28"/>
          <w:u w:val="single"/>
        </w:rPr>
        <w:t>:</w:t>
      </w:r>
      <w:r w:rsidRPr="00475AC5">
        <w:rPr>
          <w:szCs w:val="28"/>
        </w:rPr>
        <w:t xml:space="preserve"> 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According to the dataset of Children and Women we conclude that </w:t>
      </w:r>
      <w:r w:rsidR="00360E8C" w:rsidRPr="00475AC5">
        <w:rPr>
          <w:rFonts w:asciiTheme="majorHAnsi" w:hAnsiTheme="majorHAnsi" w:cstheme="majorHAnsi"/>
          <w:color w:val="061F57" w:themeColor="text2" w:themeShade="BF"/>
          <w:szCs w:val="28"/>
        </w:rPr>
        <w:t xml:space="preserve">Madhya Pradesh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having maximum no of Crimes against Children and </w:t>
      </w:r>
      <w:r w:rsidR="00360E8C" w:rsidRPr="00475AC5">
        <w:rPr>
          <w:rFonts w:asciiTheme="majorHAnsi" w:hAnsiTheme="majorHAnsi" w:cstheme="majorHAnsi"/>
          <w:color w:val="002060"/>
          <w:szCs w:val="28"/>
        </w:rPr>
        <w:t xml:space="preserve">Andhra Pradesh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having maximum number of Crimes against Women </w:t>
      </w:r>
      <w:r w:rsidR="00C5366E" w:rsidRPr="00475AC5">
        <w:rPr>
          <w:rFonts w:asciiTheme="majorHAnsi" w:hAnsiTheme="majorHAnsi" w:cstheme="majorHAnsi"/>
          <w:color w:val="auto"/>
          <w:szCs w:val="28"/>
        </w:rPr>
        <w:t xml:space="preserve">and year by year numbers are </w:t>
      </w:r>
      <w:r w:rsidR="00C5366E" w:rsidRPr="00DD6E85">
        <w:rPr>
          <w:rFonts w:asciiTheme="majorHAnsi" w:hAnsiTheme="majorHAnsi" w:cstheme="majorHAnsi"/>
          <w:color w:val="002060"/>
          <w:szCs w:val="28"/>
        </w:rPr>
        <w:t>increasing</w:t>
      </w:r>
      <w:r w:rsidR="00475AC5" w:rsidRPr="00475AC5">
        <w:rPr>
          <w:rFonts w:asciiTheme="majorHAnsi" w:hAnsiTheme="majorHAnsi" w:cstheme="majorHAnsi"/>
          <w:color w:val="auto"/>
          <w:szCs w:val="28"/>
        </w:rPr>
        <w:t>.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 Women experience violence in numerous ways and it could be from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>physical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 or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 xml:space="preserve">emotional 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abuse to sexual assault and from financial abuse to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 xml:space="preserve">sexual harassment 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or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>trafficking</w:t>
      </w:r>
      <w:r w:rsid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 and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>Domestic Violence.</w:t>
      </w:r>
    </w:p>
    <w:p w14:paraId="60A636A6" w14:textId="77777777" w:rsidR="00475AC5" w:rsidRPr="00475AC5" w:rsidRDefault="00475AC5" w:rsidP="00360E8C">
      <w:pPr>
        <w:spacing w:line="240" w:lineRule="auto"/>
        <w:rPr>
          <w:rFonts w:asciiTheme="majorHAnsi" w:hAnsiTheme="majorHAnsi" w:cstheme="majorHAnsi"/>
          <w:color w:val="061F57" w:themeColor="text2" w:themeShade="BF"/>
          <w:szCs w:val="28"/>
        </w:rPr>
      </w:pPr>
    </w:p>
    <w:p w14:paraId="076E61D7" w14:textId="2EEB9FF3" w:rsidR="0093637C" w:rsidRDefault="0093637C" w:rsidP="00DD6E85">
      <w:pPr>
        <w:rPr>
          <w:rFonts w:asciiTheme="majorHAnsi" w:hAnsiTheme="majorHAnsi" w:cstheme="majorHAnsi"/>
        </w:rPr>
      </w:pPr>
    </w:p>
    <w:p w14:paraId="2063FE6D" w14:textId="37246A93" w:rsidR="00DD6E85" w:rsidRDefault="00DD6E85" w:rsidP="00DD6E85">
      <w:pPr>
        <w:rPr>
          <w:rFonts w:asciiTheme="majorHAnsi" w:hAnsiTheme="majorHAnsi" w:cstheme="majorHAnsi"/>
        </w:rPr>
      </w:pPr>
    </w:p>
    <w:p w14:paraId="0B194E1D" w14:textId="64D677AA" w:rsidR="00DD6E85" w:rsidRDefault="00DD6E85" w:rsidP="00DD6E85">
      <w:pPr>
        <w:rPr>
          <w:rFonts w:asciiTheme="majorHAnsi" w:hAnsiTheme="majorHAnsi" w:cstheme="majorHAnsi"/>
        </w:rPr>
      </w:pPr>
    </w:p>
    <w:p w14:paraId="12B99964" w14:textId="77777777" w:rsidR="00DD6E85" w:rsidRDefault="00DD6E85" w:rsidP="00DD6E85"/>
    <w:p w14:paraId="3E2453ED" w14:textId="73131BAB" w:rsidR="0093637C" w:rsidRDefault="005F5DA5" w:rsidP="0093637C">
      <w:pPr>
        <w:pStyle w:val="Content"/>
        <w:rPr>
          <w:b/>
          <w:iCs/>
          <w:sz w:val="44"/>
          <w:szCs w:val="44"/>
        </w:rPr>
      </w:pPr>
      <w:r>
        <w:rPr>
          <w:b/>
          <w:iCs/>
          <w:sz w:val="44"/>
          <w:szCs w:val="44"/>
        </w:rPr>
        <w:lastRenderedPageBreak/>
        <w:t>5.</w:t>
      </w:r>
      <w:r w:rsidR="0093637C" w:rsidRPr="0093637C">
        <w:rPr>
          <w:b/>
          <w:iCs/>
          <w:sz w:val="44"/>
          <w:szCs w:val="44"/>
        </w:rPr>
        <w:t>Age</w:t>
      </w:r>
      <w:r w:rsidR="0093637C" w:rsidRPr="0093637C"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  <w:t xml:space="preserve"> </w:t>
      </w:r>
      <w:r w:rsidR="0093637C" w:rsidRPr="0093637C">
        <w:rPr>
          <w:b/>
          <w:iCs/>
          <w:sz w:val="44"/>
          <w:szCs w:val="44"/>
        </w:rPr>
        <w:t>group</w:t>
      </w:r>
      <w:r w:rsidR="0093637C" w:rsidRPr="0093637C"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  <w:t xml:space="preserve"> </w:t>
      </w:r>
      <w:r w:rsidR="0093637C" w:rsidRPr="0093637C">
        <w:rPr>
          <w:b/>
          <w:iCs/>
          <w:color w:val="0F0D29" w:themeColor="text1"/>
          <w:sz w:val="44"/>
          <w:szCs w:val="44"/>
        </w:rPr>
        <w:t>wise</w:t>
      </w:r>
      <w:r w:rsidR="0093637C" w:rsidRPr="0093637C">
        <w:rPr>
          <w:rFonts w:ascii="Arial" w:eastAsia="Times New Roman" w:hAnsi="Arial" w:cs="Arial"/>
          <w:color w:val="0F0D29" w:themeColor="text1"/>
          <w:sz w:val="44"/>
          <w:szCs w:val="44"/>
          <w:lang w:val="en-IN" w:eastAsia="en-IN"/>
        </w:rPr>
        <w:t xml:space="preserve"> </w:t>
      </w:r>
      <w:r w:rsidR="0093637C" w:rsidRPr="0093637C">
        <w:rPr>
          <w:b/>
          <w:iCs/>
          <w:sz w:val="44"/>
          <w:szCs w:val="44"/>
        </w:rPr>
        <w:t>murder</w:t>
      </w:r>
      <w:r w:rsidR="0093637C" w:rsidRPr="0093637C"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  <w:t xml:space="preserve"> </w:t>
      </w:r>
      <w:r w:rsidR="0093637C" w:rsidRPr="0093637C">
        <w:rPr>
          <w:b/>
          <w:iCs/>
          <w:color w:val="0F0D29" w:themeColor="text1"/>
          <w:sz w:val="44"/>
          <w:szCs w:val="44"/>
        </w:rPr>
        <w:t>vic</w:t>
      </w:r>
      <w:r w:rsidR="0093637C" w:rsidRPr="005F5DA5">
        <w:rPr>
          <w:b/>
          <w:iCs/>
          <w:color w:val="0F0D29" w:themeColor="text1"/>
          <w:sz w:val="44"/>
          <w:szCs w:val="44"/>
        </w:rPr>
        <w:t>tim.</w:t>
      </w:r>
    </w:p>
    <w:p w14:paraId="170CD7EC" w14:textId="77777777" w:rsidR="0093637C" w:rsidRDefault="0093637C" w:rsidP="0093637C">
      <w:pPr>
        <w:pStyle w:val="Content"/>
        <w:rPr>
          <w:b/>
          <w:iCs/>
          <w:sz w:val="44"/>
          <w:szCs w:val="44"/>
        </w:rPr>
      </w:pPr>
    </w:p>
    <w:p w14:paraId="06BE45BD" w14:textId="29DD5B5E" w:rsidR="0093637C" w:rsidRPr="0093637C" w:rsidRDefault="0093637C" w:rsidP="0093637C">
      <w:pPr>
        <w:pStyle w:val="Content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>
        <w:rPr>
          <w:b/>
          <w:iCs/>
          <w:noProof/>
          <w:sz w:val="44"/>
          <w:szCs w:val="44"/>
          <w:lang w:bidi="hi-IN"/>
        </w:rPr>
        <w:drawing>
          <wp:inline distT="0" distB="0" distL="0" distR="0" wp14:anchorId="3A66EBF9" wp14:editId="3AD57459">
            <wp:extent cx="6307455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614" cy="320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9B18" w14:textId="62C42970" w:rsidR="0093637C" w:rsidRDefault="0093637C" w:rsidP="0093637C">
      <w:pPr>
        <w:pStyle w:val="Content"/>
        <w:rPr>
          <w:sz w:val="26"/>
          <w:szCs w:val="26"/>
        </w:rPr>
      </w:pPr>
    </w:p>
    <w:p w14:paraId="1A768A14" w14:textId="77777777" w:rsidR="0093637C" w:rsidRDefault="0093637C" w:rsidP="0093637C">
      <w:pPr>
        <w:pStyle w:val="Content"/>
        <w:rPr>
          <w:sz w:val="26"/>
          <w:szCs w:val="26"/>
        </w:rPr>
      </w:pPr>
    </w:p>
    <w:p w14:paraId="3E71BDE0" w14:textId="01EA5063" w:rsidR="0093637C" w:rsidRDefault="0093637C" w:rsidP="0093637C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  <w:r w:rsidRPr="00D36958">
        <w:rPr>
          <w:rFonts w:ascii="Arial" w:eastAsia="Times New Roman" w:hAnsi="Arial" w:cs="Arial"/>
          <w:noProof/>
          <w:color w:val="000000"/>
          <w:sz w:val="21"/>
          <w:szCs w:val="21"/>
          <w:lang w:bidi="hi-IN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C8E0F32" wp14:editId="0BCB094E">
                <wp:simplePos x="0" y="0"/>
                <wp:positionH relativeFrom="column">
                  <wp:posOffset>-189230</wp:posOffset>
                </wp:positionH>
                <wp:positionV relativeFrom="paragraph">
                  <wp:posOffset>269875</wp:posOffset>
                </wp:positionV>
                <wp:extent cx="6795770" cy="3703955"/>
                <wp:effectExtent l="0" t="0" r="508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3703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A3A0E" w14:textId="77777777" w:rsidR="0093637C" w:rsidRDefault="0093637C" w:rsidP="0093637C">
                            <w:pPr>
                              <w:ind w:left="720"/>
                            </w:pPr>
                          </w:p>
                          <w:p w14:paraId="27FFFEF9" w14:textId="07309CC1" w:rsidR="0093637C" w:rsidRDefault="0093637C" w:rsidP="0093637C">
                            <w:pPr>
                              <w:ind w:left="720"/>
                            </w:pPr>
                            <w:r>
                              <w:t>SELECT DISTINCT(Group_Name),</w:t>
                            </w:r>
                          </w:p>
                          <w:p w14:paraId="22E55912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SUM(Victims_Upto_10_Yrs)AS "VIC_UPTO_10 Yrs",</w:t>
                            </w:r>
                          </w:p>
                          <w:p w14:paraId="5396CD5F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SUM(Victims_Upto_10_15_Yrs) AS "VIC_UPTO_10_15 Yrs",</w:t>
                            </w:r>
                          </w:p>
                          <w:p w14:paraId="5B519A70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SUM(Victims_Upto_15_18_Yrs) AS "VIC_UPTO_15_18 Yrs",</w:t>
                            </w:r>
                          </w:p>
                          <w:p w14:paraId="649EAE3A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SUM(Victims_Upto_18_30_Yrs) AS "VIC_UPTO_18_30 Yrs",</w:t>
                            </w:r>
                          </w:p>
                          <w:p w14:paraId="368EC45B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SUM(Victims_Upto_30_50_Yrs) AS "VIC_UPTO_30_50 Yrs",</w:t>
                            </w:r>
                          </w:p>
                          <w:p w14:paraId="1E0FB65F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SUM(Victims_Above_50_Yrs)  AS "VIC-ABOVE_50 Yrs",</w:t>
                            </w:r>
                          </w:p>
                          <w:p w14:paraId="5BD40FC9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 (Victims_Total) AS "VIC_TOTAL"</w:t>
                            </w:r>
                          </w:p>
                          <w:p w14:paraId="716E717A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FROM "32_Murder_victim_age_sex"</w:t>
                            </w:r>
                          </w:p>
                          <w:p w14:paraId="35043EE5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WHERE "Group_Name" NOT LIKE "NULL"</w:t>
                            </w:r>
                          </w:p>
                          <w:p w14:paraId="7EEDAE7B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GROUP BY Group_Name</w:t>
                            </w:r>
                          </w:p>
                          <w:p w14:paraId="7F4B95F9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ORDER BY "VIC_TOTAL" DESC;</w:t>
                            </w:r>
                          </w:p>
                          <w:p w14:paraId="143488D3" w14:textId="5C9549F0" w:rsidR="0093637C" w:rsidRDefault="0093637C" w:rsidP="0093637C">
                            <w:pPr>
                              <w:ind w:left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8E0F32" id="_x0000_s1031" type="#_x0000_t202" style="position:absolute;margin-left:-14.9pt;margin-top:21.25pt;width:535.1pt;height:291.6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" fillcolor="#f2f2f2 [3052]" stroked="f">
                <v:textbox>
                  <w:txbxContent>
                    <w:p w14:paraId="6EFA3A0E" w14:textId="77777777" w:rsidR="0093637C" w:rsidRDefault="0093637C" w:rsidP="0093637C">
                      <w:pPr>
                        <w:ind w:left="720"/>
                      </w:pPr>
                    </w:p>
                    <w:p w14:paraId="27FFFEF9" w14:textId="07309CC1" w:rsidR="0093637C" w:rsidRDefault="0093637C" w:rsidP="0093637C">
                      <w:pPr>
                        <w:ind w:left="720"/>
                      </w:pPr>
                      <w:r>
                        <w:t>SELECT DISTINCT(Group_Name),</w:t>
                      </w:r>
                    </w:p>
                    <w:p w14:paraId="22E55912" w14:textId="77777777" w:rsidR="0093637C" w:rsidRDefault="0093637C" w:rsidP="0093637C">
                      <w:pPr>
                        <w:ind w:left="720"/>
                      </w:pPr>
                      <w:r>
                        <w:t>SUM(Victims_Upto_10_</w:t>
                      </w:r>
                      <w:proofErr w:type="gramStart"/>
                      <w:r>
                        <w:t>Yrs)AS</w:t>
                      </w:r>
                      <w:proofErr w:type="gramEnd"/>
                      <w:r>
                        <w:t xml:space="preserve"> "VIC_UPTO_10 Yrs",</w:t>
                      </w:r>
                    </w:p>
                    <w:p w14:paraId="5396CD5F" w14:textId="77777777" w:rsidR="0093637C" w:rsidRDefault="0093637C" w:rsidP="0093637C">
                      <w:pPr>
                        <w:ind w:left="720"/>
                      </w:pPr>
                      <w:r>
                        <w:t>SUM(Victims_Upto_10_15_Yrs) AS "VIC_UPTO_10_15 Yrs",</w:t>
                      </w:r>
                    </w:p>
                    <w:p w14:paraId="5B519A70" w14:textId="77777777" w:rsidR="0093637C" w:rsidRDefault="0093637C" w:rsidP="0093637C">
                      <w:pPr>
                        <w:ind w:left="720"/>
                      </w:pPr>
                      <w:r>
                        <w:t>SUM(Victims_Upto_15_18_Yrs) AS "VIC_UPTO_15_18 Yrs",</w:t>
                      </w:r>
                    </w:p>
                    <w:p w14:paraId="649EAE3A" w14:textId="77777777" w:rsidR="0093637C" w:rsidRDefault="0093637C" w:rsidP="0093637C">
                      <w:pPr>
                        <w:ind w:left="720"/>
                      </w:pPr>
                      <w:r>
                        <w:t>SUM(Victims_Upto_18_30_Yrs) AS "VIC_UPTO_18_30 Yrs",</w:t>
                      </w:r>
                    </w:p>
                    <w:p w14:paraId="368EC45B" w14:textId="77777777" w:rsidR="0093637C" w:rsidRDefault="0093637C" w:rsidP="0093637C">
                      <w:pPr>
                        <w:ind w:left="720"/>
                      </w:pPr>
                      <w:r>
                        <w:t>SUM(Victims_Upto_30_50_Yrs) AS "VIC_UPTO_30_50 Yrs",</w:t>
                      </w:r>
                    </w:p>
                    <w:p w14:paraId="1E0FB65F" w14:textId="77777777" w:rsidR="0093637C" w:rsidRDefault="0093637C" w:rsidP="0093637C">
                      <w:pPr>
                        <w:ind w:left="720"/>
                      </w:pPr>
                      <w:r>
                        <w:t>SUM(Victims_Above_50_</w:t>
                      </w:r>
                      <w:proofErr w:type="gramStart"/>
                      <w:r>
                        <w:t>Yrs)  AS</w:t>
                      </w:r>
                      <w:proofErr w:type="gramEnd"/>
                      <w:r>
                        <w:t xml:space="preserve"> "VIC-ABOVE_50 Yrs",</w:t>
                      </w:r>
                    </w:p>
                    <w:p w14:paraId="5BD40FC9" w14:textId="77777777" w:rsidR="0093637C" w:rsidRDefault="0093637C" w:rsidP="0093637C">
                      <w:pPr>
                        <w:ind w:left="720"/>
                      </w:pPr>
                      <w:r>
                        <w:t>SUM (Victims_Total) AS "VIC_TOTAL"</w:t>
                      </w:r>
                    </w:p>
                    <w:p w14:paraId="716E717A" w14:textId="77777777" w:rsidR="0093637C" w:rsidRDefault="0093637C" w:rsidP="0093637C">
                      <w:pPr>
                        <w:ind w:left="720"/>
                      </w:pPr>
                      <w:r>
                        <w:t>FROM "32_Murder_victim_age_sex"</w:t>
                      </w:r>
                    </w:p>
                    <w:p w14:paraId="35043EE5" w14:textId="77777777" w:rsidR="0093637C" w:rsidRDefault="0093637C" w:rsidP="0093637C">
                      <w:pPr>
                        <w:ind w:left="720"/>
                      </w:pPr>
                      <w:r>
                        <w:t>WHERE "Group_Name" NOT LIKE "NULL"</w:t>
                      </w:r>
                    </w:p>
                    <w:p w14:paraId="7EEDAE7B" w14:textId="77777777" w:rsidR="0093637C" w:rsidRDefault="0093637C" w:rsidP="0093637C">
                      <w:pPr>
                        <w:ind w:left="720"/>
                      </w:pPr>
                      <w:r>
                        <w:t>GROUP BY Group_Name</w:t>
                      </w:r>
                    </w:p>
                    <w:p w14:paraId="7F4B95F9" w14:textId="77777777" w:rsidR="0093637C" w:rsidRDefault="0093637C" w:rsidP="0093637C">
                      <w:pPr>
                        <w:ind w:left="720"/>
                      </w:pPr>
                      <w:r>
                        <w:t>ORDER BY "VIC_TOTAL" DESC;</w:t>
                      </w:r>
                    </w:p>
                    <w:p w14:paraId="143488D3" w14:textId="5C9549F0" w:rsidR="0093637C" w:rsidRDefault="0093637C" w:rsidP="0093637C">
                      <w:pPr>
                        <w:ind w:left="72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1404">
        <w:rPr>
          <w:sz w:val="26"/>
          <w:szCs w:val="26"/>
        </w:rPr>
        <w:t>Answer – SQL Code</w:t>
      </w:r>
    </w:p>
    <w:p w14:paraId="5741B1F0" w14:textId="10920FCB" w:rsidR="0093637C" w:rsidRDefault="0093637C" w:rsidP="00575F65">
      <w:pPr>
        <w:ind w:left="-426"/>
      </w:pPr>
    </w:p>
    <w:p w14:paraId="4E749704" w14:textId="1AD5C9C4" w:rsidR="0093637C" w:rsidRDefault="0093637C" w:rsidP="00575F65">
      <w:pPr>
        <w:ind w:left="-426"/>
      </w:pPr>
    </w:p>
    <w:p w14:paraId="1694BD4D" w14:textId="77777777" w:rsidR="00DD6E85" w:rsidRDefault="00DD6E85" w:rsidP="00DD6E85">
      <w:pPr>
        <w:pStyle w:val="Content"/>
        <w:rPr>
          <w:b/>
          <w:bCs/>
          <w:color w:val="002060"/>
          <w:sz w:val="42"/>
          <w:szCs w:val="42"/>
          <w:u w:val="single"/>
        </w:rPr>
      </w:pPr>
      <w:r w:rsidRPr="00690262">
        <w:rPr>
          <w:b/>
          <w:bCs/>
          <w:color w:val="002060"/>
          <w:sz w:val="42"/>
          <w:szCs w:val="42"/>
          <w:u w:val="single"/>
        </w:rPr>
        <w:lastRenderedPageBreak/>
        <w:t>Visualization:</w:t>
      </w:r>
    </w:p>
    <w:p w14:paraId="16AA192E" w14:textId="77777777" w:rsidR="00DD6E85" w:rsidRDefault="00DD6E85" w:rsidP="00575F65">
      <w:pPr>
        <w:ind w:left="-426"/>
      </w:pPr>
    </w:p>
    <w:p w14:paraId="4670E9A1" w14:textId="2AADF247" w:rsidR="0093637C" w:rsidRDefault="005F5DA5" w:rsidP="00575F65">
      <w:pPr>
        <w:ind w:left="-426"/>
      </w:pPr>
      <w:r>
        <w:rPr>
          <w:noProof/>
          <w:lang w:bidi="hi-IN"/>
        </w:rPr>
        <w:drawing>
          <wp:inline distT="0" distB="0" distL="0" distR="0" wp14:anchorId="2CA5FFC9" wp14:editId="6454F7A9">
            <wp:extent cx="6778309" cy="560263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085" cy="562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4623" w14:textId="77777777" w:rsidR="0053695A" w:rsidRDefault="0053695A" w:rsidP="00575F65">
      <w:pPr>
        <w:ind w:left="-426"/>
      </w:pPr>
    </w:p>
    <w:p w14:paraId="56B73000" w14:textId="7C67A004" w:rsidR="005F5DA5" w:rsidRDefault="005F5DA5" w:rsidP="0053695A">
      <w:pPr>
        <w:rPr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 w:rsidR="00DD6E85" w:rsidRPr="00475AC5">
        <w:rPr>
          <w:szCs w:val="28"/>
        </w:rPr>
        <w:t xml:space="preserve">  </w:t>
      </w:r>
      <w:r w:rsidR="00DD6E85" w:rsidRPr="00475AC5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DD6E85">
        <w:rPr>
          <w:rFonts w:asciiTheme="majorHAnsi" w:hAnsiTheme="majorHAnsi" w:cstheme="majorHAnsi"/>
          <w:color w:val="auto"/>
          <w:szCs w:val="28"/>
        </w:rPr>
        <w:t>Murder Victims</w:t>
      </w:r>
      <w:r w:rsidR="00DD6E85" w:rsidRPr="00475AC5">
        <w:rPr>
          <w:rFonts w:asciiTheme="majorHAnsi" w:hAnsiTheme="majorHAnsi" w:cstheme="majorHAnsi"/>
          <w:color w:val="auto"/>
          <w:szCs w:val="28"/>
        </w:rPr>
        <w:t xml:space="preserve"> we conclude that</w:t>
      </w:r>
      <w:r w:rsidR="00DD6E85">
        <w:rPr>
          <w:rFonts w:asciiTheme="majorHAnsi" w:hAnsiTheme="majorHAnsi" w:cstheme="majorHAnsi"/>
          <w:color w:val="auto"/>
          <w:szCs w:val="28"/>
        </w:rPr>
        <w:t xml:space="preserve"> the maximum number of Murder Victims are above the age of 18</w:t>
      </w:r>
      <w:r w:rsidR="00016F9A">
        <w:rPr>
          <w:rFonts w:asciiTheme="majorHAnsi" w:hAnsiTheme="majorHAnsi" w:cstheme="majorHAnsi"/>
          <w:color w:val="auto"/>
          <w:szCs w:val="28"/>
        </w:rPr>
        <w:t>Yrs</w:t>
      </w:r>
      <w:r w:rsidR="00DD6E85">
        <w:rPr>
          <w:rFonts w:asciiTheme="majorHAnsi" w:hAnsiTheme="majorHAnsi" w:cstheme="majorHAnsi"/>
          <w:color w:val="auto"/>
          <w:szCs w:val="28"/>
        </w:rPr>
        <w:t xml:space="preserve"> </w:t>
      </w:r>
      <w:r w:rsidR="00016F9A">
        <w:rPr>
          <w:rFonts w:asciiTheme="majorHAnsi" w:hAnsiTheme="majorHAnsi" w:cstheme="majorHAnsi"/>
          <w:color w:val="auto"/>
          <w:szCs w:val="28"/>
        </w:rPr>
        <w:t xml:space="preserve">and below 30Yrs and the female Victims are high compare to male </w:t>
      </w:r>
      <w:r w:rsidR="0053695A">
        <w:rPr>
          <w:rFonts w:asciiTheme="majorHAnsi" w:hAnsiTheme="majorHAnsi" w:cstheme="majorHAnsi"/>
          <w:color w:val="auto"/>
          <w:szCs w:val="28"/>
        </w:rPr>
        <w:t>v</w:t>
      </w:r>
      <w:r w:rsidR="00016F9A">
        <w:rPr>
          <w:rFonts w:asciiTheme="majorHAnsi" w:hAnsiTheme="majorHAnsi" w:cstheme="majorHAnsi"/>
          <w:color w:val="auto"/>
          <w:szCs w:val="28"/>
        </w:rPr>
        <w:t>ictims</w:t>
      </w:r>
      <w:r w:rsidR="0053695A">
        <w:rPr>
          <w:rFonts w:asciiTheme="majorHAnsi" w:hAnsiTheme="majorHAnsi" w:cstheme="majorHAnsi"/>
          <w:color w:val="auto"/>
          <w:szCs w:val="28"/>
        </w:rPr>
        <w:t xml:space="preserve"> because as you can see in the above analysis the rate of crimes against women are increasing at a peak level.</w:t>
      </w:r>
    </w:p>
    <w:p w14:paraId="62451BFE" w14:textId="104FBD50" w:rsidR="003B209A" w:rsidRDefault="003B209A" w:rsidP="005F5DA5">
      <w:pPr>
        <w:spacing w:line="240" w:lineRule="auto"/>
        <w:rPr>
          <w:szCs w:val="28"/>
        </w:rPr>
      </w:pPr>
    </w:p>
    <w:p w14:paraId="5E1E57F7" w14:textId="77777777" w:rsidR="003B209A" w:rsidRDefault="003B209A" w:rsidP="005F5DA5">
      <w:pPr>
        <w:spacing w:line="240" w:lineRule="auto"/>
        <w:rPr>
          <w:szCs w:val="28"/>
        </w:rPr>
      </w:pPr>
    </w:p>
    <w:p w14:paraId="7F5D6037" w14:textId="3C412A52" w:rsidR="005F5DA5" w:rsidRDefault="005F5DA5" w:rsidP="005F5DA5">
      <w:pPr>
        <w:spacing w:line="240" w:lineRule="auto"/>
        <w:rPr>
          <w:szCs w:val="28"/>
        </w:rPr>
      </w:pPr>
    </w:p>
    <w:p w14:paraId="2B016DDF" w14:textId="4F6E033A" w:rsidR="005F5DA5" w:rsidRDefault="005F5DA5" w:rsidP="005F5DA5">
      <w:pPr>
        <w:spacing w:line="240" w:lineRule="auto"/>
        <w:rPr>
          <w:szCs w:val="28"/>
        </w:rPr>
      </w:pPr>
    </w:p>
    <w:p w14:paraId="4A7EA7C1" w14:textId="77777777" w:rsidR="0053695A" w:rsidRDefault="0053695A" w:rsidP="005F5DA5">
      <w:pPr>
        <w:spacing w:line="240" w:lineRule="auto"/>
        <w:rPr>
          <w:szCs w:val="28"/>
        </w:rPr>
      </w:pPr>
    </w:p>
    <w:p w14:paraId="7D7F9030" w14:textId="77F66F3A" w:rsidR="00F13BBC" w:rsidRDefault="005F5DA5" w:rsidP="0053695A">
      <w:pPr>
        <w:pStyle w:val="Content"/>
        <w:ind w:left="-426"/>
        <w:rPr>
          <w:rFonts w:ascii="Arial" w:hAnsi="Arial" w:cs="Arial"/>
          <w:color w:val="0F0D29" w:themeColor="text1"/>
          <w:sz w:val="21"/>
          <w:szCs w:val="21"/>
        </w:rPr>
      </w:pPr>
      <w:r>
        <w:rPr>
          <w:b/>
          <w:iCs/>
          <w:sz w:val="44"/>
          <w:szCs w:val="44"/>
        </w:rPr>
        <w:lastRenderedPageBreak/>
        <w:t>6.</w:t>
      </w:r>
      <w:r w:rsidRPr="005F5DA5">
        <w:rPr>
          <w:rFonts w:ascii="Arial" w:hAnsi="Arial" w:cs="Arial"/>
          <w:color w:val="000000"/>
          <w:sz w:val="21"/>
          <w:szCs w:val="21"/>
        </w:rPr>
        <w:t xml:space="preserve"> </w:t>
      </w:r>
      <w:r w:rsidRPr="005F5DA5">
        <w:rPr>
          <w:b/>
          <w:iCs/>
          <w:sz w:val="44"/>
          <w:szCs w:val="44"/>
        </w:rPr>
        <w:t>Crime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5F5DA5">
        <w:rPr>
          <w:b/>
          <w:iCs/>
          <w:sz w:val="44"/>
          <w:szCs w:val="44"/>
        </w:rPr>
        <w:t>by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F13BBC">
        <w:rPr>
          <w:b/>
          <w:iCs/>
          <w:color w:val="0F0D29" w:themeColor="text1"/>
          <w:sz w:val="44"/>
          <w:szCs w:val="44"/>
        </w:rPr>
        <w:t>place</w:t>
      </w:r>
      <w:r w:rsidRPr="00F13BBC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F13BBC">
        <w:rPr>
          <w:b/>
          <w:iCs/>
          <w:color w:val="0F0D29" w:themeColor="text1"/>
          <w:sz w:val="44"/>
          <w:szCs w:val="44"/>
        </w:rPr>
        <w:t>of</w:t>
      </w:r>
      <w:r w:rsidRPr="00F13BBC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F13BBC">
        <w:rPr>
          <w:b/>
          <w:iCs/>
          <w:color w:val="0F0D29" w:themeColor="text1"/>
          <w:sz w:val="44"/>
          <w:szCs w:val="44"/>
        </w:rPr>
        <w:t>occurrence</w:t>
      </w:r>
      <w:r w:rsidRPr="00F13BBC">
        <w:rPr>
          <w:rFonts w:ascii="Arial" w:hAnsi="Arial" w:cs="Arial"/>
          <w:color w:val="0F0D29" w:themeColor="text1"/>
          <w:sz w:val="21"/>
          <w:szCs w:val="21"/>
        </w:rPr>
        <w:t>.</w:t>
      </w:r>
    </w:p>
    <w:p w14:paraId="4415F549" w14:textId="77777777" w:rsidR="0053695A" w:rsidRPr="00F13BBC" w:rsidRDefault="0053695A" w:rsidP="005F5DA5">
      <w:pPr>
        <w:pStyle w:val="Content"/>
        <w:rPr>
          <w:rFonts w:ascii="Arial" w:hAnsi="Arial" w:cs="Arial"/>
          <w:color w:val="0F0D29" w:themeColor="text1"/>
          <w:sz w:val="21"/>
          <w:szCs w:val="21"/>
        </w:rPr>
      </w:pPr>
    </w:p>
    <w:p w14:paraId="49BB0EEB" w14:textId="7A11EBDC" w:rsidR="00F13BBC" w:rsidRDefault="00F13BBC" w:rsidP="003B209A">
      <w:pPr>
        <w:ind w:left="-426"/>
      </w:pPr>
      <w:r>
        <w:rPr>
          <w:noProof/>
          <w:lang w:bidi="hi-IN"/>
        </w:rPr>
        <w:drawing>
          <wp:inline distT="0" distB="0" distL="0" distR="0" wp14:anchorId="2AE82ED8" wp14:editId="656F4E0B">
            <wp:extent cx="6685823" cy="4246536"/>
            <wp:effectExtent l="0" t="0" r="127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692" cy="425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5E65" w14:textId="77777777" w:rsidR="0053695A" w:rsidRPr="00A21099" w:rsidRDefault="0053695A" w:rsidP="003B209A">
      <w:pPr>
        <w:ind w:left="-426"/>
        <w:rPr>
          <w:bCs/>
        </w:rPr>
      </w:pPr>
    </w:p>
    <w:p w14:paraId="3E4AF530" w14:textId="77777777" w:rsidR="00F13BBC" w:rsidRPr="00A21099" w:rsidRDefault="00F13BBC" w:rsidP="00F13BBC">
      <w:pPr>
        <w:pStyle w:val="Content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A21099">
        <w:rPr>
          <w:rFonts w:ascii="Arial" w:eastAsia="Times New Roman" w:hAnsi="Arial" w:cs="Arial"/>
          <w:b/>
          <w:bCs/>
          <w:noProof/>
          <w:color w:val="000000"/>
          <w:sz w:val="21"/>
          <w:szCs w:val="21"/>
          <w:lang w:bidi="hi-IN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CAD0CCD" wp14:editId="730BDCE4">
                <wp:simplePos x="0" y="0"/>
                <wp:positionH relativeFrom="column">
                  <wp:posOffset>-189230</wp:posOffset>
                </wp:positionH>
                <wp:positionV relativeFrom="paragraph">
                  <wp:posOffset>263525</wp:posOffset>
                </wp:positionV>
                <wp:extent cx="6795770" cy="3230880"/>
                <wp:effectExtent l="0" t="0" r="5080" b="762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32308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5F81B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00E209BF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SELECT C1."STATE_UT",</w:t>
                            </w:r>
                          </w:p>
                          <w:p w14:paraId="7A9CA6EB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SUM(C1.TOTAL_Burglary+"C2.TOTAL-Burglary")AS "CRIME_BY_BURGLARY",</w:t>
                            </w:r>
                          </w:p>
                          <w:p w14:paraId="66BC90F6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SUM(C1.TOTAL_Dacoity+"C2.TOTAL-Dacoity")AS "CRIME_BY_DACOITY",</w:t>
                            </w:r>
                          </w:p>
                          <w:p w14:paraId="6B122207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SUM(C1.TOTAL_Robbery+"C2.TOTAL-Robbery")AS "CRIME_BY_ROBBERY",</w:t>
                            </w:r>
                          </w:p>
                          <w:p w14:paraId="31B05FA1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SUM(C1.TOTAL_Theft+"C2.TOTAL-Theft")AS "CRIME_BY_THEFT"</w:t>
                            </w:r>
                          </w:p>
                          <w:p w14:paraId="56516B58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FROM Crime_by_place_of_occurrence_2001_2013 AS C1</w:t>
                            </w:r>
                          </w:p>
                          <w:p w14:paraId="0C8FF03B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LEFT JOIN Crime_by_place_of_occurrence_2014 AS C2</w:t>
                            </w:r>
                          </w:p>
                          <w:p w14:paraId="08FFB212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ON "C1.STATE/UT" = "C2.STATE/UT"</w:t>
                            </w:r>
                          </w:p>
                          <w:p w14:paraId="78ECB0C3" w14:textId="545F1D93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GROUP BY C1.STATE_UT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AD0CCD" id="_x0000_s1032" type="#_x0000_t202" style="position:absolute;margin-left:-14.9pt;margin-top:20.75pt;width:535.1pt;height:254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" fillcolor="#f2f2f2 [3052]" stroked="f">
                <v:textbox>
                  <w:txbxContent>
                    <w:p w14:paraId="7B85F81B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</w:p>
                    <w:p w14:paraId="00E209BF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SELECT C1."STATE_UT",</w:t>
                      </w:r>
                    </w:p>
                    <w:p w14:paraId="7A9CA6EB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SUM(C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1.TOTAL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_Burglary+"C2.TOTAL-Burglary")AS "CRIME_BY_BURGLARY",</w:t>
                      </w:r>
                    </w:p>
                    <w:p w14:paraId="66BC90F6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SUM(C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1.TOTAL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_Dacoity+"C2.TOTAL-Dacoity")AS "CRIME_BY_DACOITY",</w:t>
                      </w:r>
                    </w:p>
                    <w:p w14:paraId="6B122207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SUM(C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1.TOTAL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_Robbery+"C2.TOTAL-Robbery")AS "CRIME_BY_ROBBERY",</w:t>
                      </w:r>
                    </w:p>
                    <w:p w14:paraId="31B05FA1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SUM(C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1.TOTAL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_Theft+"C2.TOTAL-Theft")AS "CRIME_BY_THEFT"</w:t>
                      </w:r>
                    </w:p>
                    <w:p w14:paraId="56516B58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FROM Crime_by_place_of_occurrence_2001_2013 AS C1</w:t>
                      </w:r>
                    </w:p>
                    <w:p w14:paraId="0C8FF03B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LEFT JOIN Crime_by_place_of_occurrence_2014 AS C2</w:t>
                      </w:r>
                    </w:p>
                    <w:p w14:paraId="08FFB212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ON "C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1.STATE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/UT" = "C2.STATE/UT"</w:t>
                      </w:r>
                    </w:p>
                    <w:p w14:paraId="78ECB0C3" w14:textId="545F1D93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GROUP BY 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1.STATE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1099">
        <w:rPr>
          <w:b/>
          <w:bCs/>
          <w:sz w:val="26"/>
          <w:szCs w:val="26"/>
        </w:rPr>
        <w:t>Answer – SQL Code</w:t>
      </w:r>
    </w:p>
    <w:p w14:paraId="0E534823" w14:textId="48D22BD5" w:rsidR="00F13BBC" w:rsidRDefault="00F13BBC" w:rsidP="00575F65">
      <w:pPr>
        <w:ind w:left="-426"/>
      </w:pPr>
    </w:p>
    <w:p w14:paraId="3C6B50EE" w14:textId="77777777" w:rsidR="00A21099" w:rsidRDefault="00A21099" w:rsidP="00A21099">
      <w:pPr>
        <w:pStyle w:val="Content"/>
        <w:rPr>
          <w:b/>
          <w:bCs/>
          <w:color w:val="002060"/>
          <w:sz w:val="42"/>
          <w:szCs w:val="42"/>
          <w:u w:val="single"/>
        </w:rPr>
      </w:pPr>
      <w:r w:rsidRPr="00690262">
        <w:rPr>
          <w:b/>
          <w:bCs/>
          <w:color w:val="002060"/>
          <w:sz w:val="42"/>
          <w:szCs w:val="42"/>
          <w:u w:val="single"/>
        </w:rPr>
        <w:lastRenderedPageBreak/>
        <w:t>Visualization:</w:t>
      </w:r>
    </w:p>
    <w:p w14:paraId="6901BB92" w14:textId="54A7977C" w:rsidR="0053695A" w:rsidRPr="00A21099" w:rsidRDefault="0053695A" w:rsidP="00A21099">
      <w:pPr>
        <w:pStyle w:val="Content"/>
        <w:rPr>
          <w:b/>
          <w:bCs/>
          <w:color w:val="002060"/>
          <w:sz w:val="42"/>
          <w:szCs w:val="42"/>
          <w:u w:val="single"/>
        </w:rPr>
      </w:pPr>
      <w:r>
        <w:tab/>
      </w:r>
    </w:p>
    <w:p w14:paraId="270DE0F7" w14:textId="52D0D168" w:rsidR="00F13BBC" w:rsidRDefault="00B212D0" w:rsidP="00575F65">
      <w:pPr>
        <w:ind w:left="-426"/>
      </w:pPr>
      <w:r>
        <w:rPr>
          <w:noProof/>
          <w:lang w:bidi="hi-IN"/>
        </w:rPr>
        <w:drawing>
          <wp:inline distT="0" distB="0" distL="0" distR="0" wp14:anchorId="6D1E6F18" wp14:editId="7CBE471F">
            <wp:extent cx="6725285" cy="5695627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935" cy="571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4351" w14:textId="77777777" w:rsidR="00DC5BC3" w:rsidRDefault="00DC5BC3" w:rsidP="00332401">
      <w:pPr>
        <w:spacing w:line="240" w:lineRule="auto"/>
        <w:rPr>
          <w:sz w:val="42"/>
          <w:szCs w:val="42"/>
          <w:u w:val="single"/>
        </w:rPr>
      </w:pPr>
    </w:p>
    <w:p w14:paraId="124E8D88" w14:textId="7374CA05" w:rsidR="0028053C" w:rsidRPr="0028053C" w:rsidRDefault="00332401" w:rsidP="00332401">
      <w:pPr>
        <w:spacing w:line="240" w:lineRule="auto"/>
        <w:rPr>
          <w:rFonts w:asciiTheme="majorHAnsi" w:hAnsiTheme="majorHAnsi" w:cstheme="majorHAnsi"/>
          <w:color w:val="auto"/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>
        <w:rPr>
          <w:szCs w:val="28"/>
        </w:rPr>
        <w:t xml:space="preserve"> </w:t>
      </w:r>
      <w:r w:rsidR="00DC5BC3" w:rsidRPr="00475AC5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DC5BC3" w:rsidRPr="000458D2">
        <w:rPr>
          <w:rFonts w:asciiTheme="majorHAnsi" w:hAnsiTheme="majorHAnsi" w:cstheme="majorHAnsi"/>
          <w:color w:val="002060"/>
          <w:szCs w:val="28"/>
        </w:rPr>
        <w:t xml:space="preserve">Crime by Occurrences </w:t>
      </w:r>
      <w:r w:rsidR="00DC5BC3" w:rsidRPr="00475AC5">
        <w:rPr>
          <w:rFonts w:asciiTheme="majorHAnsi" w:hAnsiTheme="majorHAnsi" w:cstheme="majorHAnsi"/>
          <w:color w:val="auto"/>
          <w:szCs w:val="28"/>
        </w:rPr>
        <w:t>we conclude that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</w:t>
      </w:r>
      <w:r w:rsidR="00DC5BC3" w:rsidRPr="000458D2">
        <w:rPr>
          <w:rFonts w:asciiTheme="majorHAnsi" w:hAnsiTheme="majorHAnsi" w:cstheme="majorHAnsi"/>
          <w:color w:val="002060"/>
          <w:szCs w:val="28"/>
        </w:rPr>
        <w:t>Maharashtra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has maximum number of </w:t>
      </w:r>
      <w:r w:rsidR="000458D2">
        <w:rPr>
          <w:rFonts w:asciiTheme="majorHAnsi" w:hAnsiTheme="majorHAnsi" w:cstheme="majorHAnsi"/>
          <w:color w:val="auto"/>
          <w:szCs w:val="28"/>
        </w:rPr>
        <w:t>crimes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by occurrences and most of </w:t>
      </w:r>
      <w:r w:rsidR="0028053C">
        <w:rPr>
          <w:rFonts w:asciiTheme="majorHAnsi" w:hAnsiTheme="majorHAnsi" w:cstheme="majorHAnsi"/>
          <w:color w:val="auto"/>
          <w:szCs w:val="28"/>
        </w:rPr>
        <w:t>the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crime</w:t>
      </w:r>
      <w:r w:rsidR="0028053C">
        <w:rPr>
          <w:rFonts w:asciiTheme="majorHAnsi" w:hAnsiTheme="majorHAnsi" w:cstheme="majorHAnsi"/>
          <w:color w:val="auto"/>
          <w:szCs w:val="28"/>
        </w:rPr>
        <w:t>s are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by </w:t>
      </w:r>
      <w:r w:rsidR="00DC5BC3" w:rsidRPr="000458D2">
        <w:rPr>
          <w:rFonts w:asciiTheme="majorHAnsi" w:hAnsiTheme="majorHAnsi" w:cstheme="majorHAnsi"/>
          <w:color w:val="002060"/>
          <w:szCs w:val="28"/>
        </w:rPr>
        <w:t>theft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which is around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“0.61 M</w:t>
      </w:r>
      <w:r w:rsidR="000458D2" w:rsidRPr="000458D2">
        <w:rPr>
          <w:rFonts w:asciiTheme="majorHAnsi" w:hAnsiTheme="majorHAnsi" w:cstheme="majorHAnsi"/>
          <w:color w:val="002060"/>
          <w:szCs w:val="28"/>
        </w:rPr>
        <w:t>”,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 xml:space="preserve"> </w:t>
      </w:r>
      <w:r w:rsidR="000458D2">
        <w:rPr>
          <w:rFonts w:asciiTheme="majorHAnsi" w:hAnsiTheme="majorHAnsi" w:cstheme="majorHAnsi"/>
          <w:color w:val="auto"/>
          <w:szCs w:val="28"/>
        </w:rPr>
        <w:t xml:space="preserve">and 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there are also certain crime like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Burglary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 and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Robbery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 in the </w:t>
      </w:r>
      <w:r w:rsidR="000458D2">
        <w:rPr>
          <w:rFonts w:asciiTheme="majorHAnsi" w:hAnsiTheme="majorHAnsi" w:cstheme="majorHAnsi"/>
          <w:color w:val="auto"/>
          <w:szCs w:val="28"/>
        </w:rPr>
        <w:t>state. We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 also find that maximum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Dacoity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 are taking place in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Bihar</w:t>
      </w:r>
      <w:r w:rsidR="000458D2">
        <w:rPr>
          <w:rFonts w:asciiTheme="majorHAnsi" w:hAnsiTheme="majorHAnsi" w:cstheme="majorHAnsi"/>
          <w:color w:val="002060"/>
          <w:szCs w:val="28"/>
        </w:rPr>
        <w:t>.</w:t>
      </w:r>
    </w:p>
    <w:p w14:paraId="2FFE6636" w14:textId="4DA400E1" w:rsidR="00B212D0" w:rsidRDefault="00B212D0" w:rsidP="00575F65">
      <w:pPr>
        <w:ind w:left="-426"/>
      </w:pPr>
    </w:p>
    <w:p w14:paraId="27C29AB8" w14:textId="0F379EF8" w:rsidR="00B212D0" w:rsidRDefault="00B212D0" w:rsidP="00575F65">
      <w:pPr>
        <w:ind w:left="-426"/>
      </w:pPr>
    </w:p>
    <w:p w14:paraId="63DA4C1C" w14:textId="48A6BAF8" w:rsidR="00DC5BC3" w:rsidRDefault="00DC5BC3" w:rsidP="00575F65">
      <w:pPr>
        <w:ind w:left="-426"/>
      </w:pPr>
    </w:p>
    <w:p w14:paraId="5CDCF830" w14:textId="77777777" w:rsidR="00DC5BC3" w:rsidRDefault="00DC5BC3" w:rsidP="000458D2"/>
    <w:p w14:paraId="500150FB" w14:textId="18D36DCB" w:rsidR="00776797" w:rsidRDefault="00B212D0" w:rsidP="00B212D0">
      <w:pPr>
        <w:pStyle w:val="Content"/>
        <w:rPr>
          <w:b/>
          <w:iCs/>
          <w:sz w:val="44"/>
          <w:szCs w:val="44"/>
        </w:rPr>
      </w:pPr>
      <w:r>
        <w:rPr>
          <w:b/>
          <w:iCs/>
          <w:sz w:val="44"/>
          <w:szCs w:val="44"/>
        </w:rPr>
        <w:lastRenderedPageBreak/>
        <w:t>7.</w:t>
      </w:r>
      <w:r w:rsidRPr="00B212D0">
        <w:rPr>
          <w:b/>
          <w:iCs/>
          <w:color w:val="0F0D29" w:themeColor="text1"/>
          <w:sz w:val="44"/>
          <w:szCs w:val="44"/>
        </w:rPr>
        <w:t>Anti</w:t>
      </w:r>
      <w:r w:rsidRPr="00B212D0">
        <w:rPr>
          <w:rFonts w:ascii="Arial" w:hAnsi="Arial" w:cs="Arial"/>
          <w:color w:val="0F0D29" w:themeColor="text1"/>
          <w:sz w:val="21"/>
          <w:szCs w:val="21"/>
        </w:rPr>
        <w:t>-</w:t>
      </w:r>
      <w:r w:rsidRPr="00B212D0">
        <w:rPr>
          <w:b/>
          <w:iCs/>
          <w:color w:val="0F0D29" w:themeColor="text1"/>
          <w:sz w:val="44"/>
          <w:szCs w:val="44"/>
        </w:rPr>
        <w:t>corruption</w:t>
      </w:r>
      <w:r w:rsidRPr="00B212D0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B212D0">
        <w:rPr>
          <w:b/>
          <w:iCs/>
          <w:sz w:val="44"/>
          <w:szCs w:val="44"/>
        </w:rPr>
        <w:t>cases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B212D0">
        <w:rPr>
          <w:b/>
          <w:iCs/>
          <w:color w:val="0F0D29" w:themeColor="text1"/>
          <w:sz w:val="44"/>
          <w:szCs w:val="44"/>
        </w:rPr>
        <w:t>vs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B212D0">
        <w:rPr>
          <w:b/>
          <w:iCs/>
          <w:sz w:val="44"/>
          <w:szCs w:val="44"/>
        </w:rPr>
        <w:t>arrest</w:t>
      </w:r>
      <w:r>
        <w:rPr>
          <w:b/>
          <w:iCs/>
          <w:sz w:val="44"/>
          <w:szCs w:val="44"/>
        </w:rPr>
        <w:t>s</w:t>
      </w:r>
      <w:r w:rsidR="00776797">
        <w:rPr>
          <w:b/>
          <w:iCs/>
          <w:sz w:val="44"/>
          <w:szCs w:val="44"/>
        </w:rPr>
        <w:t>.</w:t>
      </w:r>
    </w:p>
    <w:p w14:paraId="0227C184" w14:textId="77777777" w:rsidR="000458D2" w:rsidRDefault="000458D2" w:rsidP="00B212D0">
      <w:pPr>
        <w:pStyle w:val="Content"/>
        <w:rPr>
          <w:b/>
          <w:iCs/>
          <w:sz w:val="44"/>
          <w:szCs w:val="44"/>
        </w:rPr>
      </w:pPr>
    </w:p>
    <w:p w14:paraId="73A33D29" w14:textId="4A37A458" w:rsidR="00776797" w:rsidRDefault="00776797" w:rsidP="000458D2">
      <w:pPr>
        <w:pStyle w:val="Content"/>
        <w:ind w:left="709"/>
      </w:pPr>
      <w:r>
        <w:rPr>
          <w:noProof/>
          <w:lang w:bidi="hi-IN"/>
        </w:rPr>
        <w:drawing>
          <wp:inline distT="0" distB="0" distL="0" distR="0" wp14:anchorId="47C573E9" wp14:editId="059CAB0E">
            <wp:extent cx="5137150" cy="3440624"/>
            <wp:effectExtent l="0" t="0" r="635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97" cy="34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9112" w14:textId="77777777" w:rsidR="000458D2" w:rsidRDefault="000458D2" w:rsidP="000458D2">
      <w:pPr>
        <w:pStyle w:val="Content"/>
        <w:ind w:left="709"/>
      </w:pPr>
    </w:p>
    <w:p w14:paraId="0A254510" w14:textId="77777777" w:rsidR="003B209A" w:rsidRDefault="003B209A" w:rsidP="00B212D0">
      <w:pPr>
        <w:pStyle w:val="Content"/>
      </w:pPr>
    </w:p>
    <w:p w14:paraId="03089B1F" w14:textId="4C26D138" w:rsidR="00776797" w:rsidRPr="000458D2" w:rsidRDefault="00776797" w:rsidP="00776797">
      <w:pPr>
        <w:pStyle w:val="Content"/>
        <w:rPr>
          <w:b/>
          <w:bCs/>
          <w:sz w:val="26"/>
          <w:szCs w:val="26"/>
        </w:rPr>
      </w:pPr>
      <w:r w:rsidRPr="000458D2">
        <w:rPr>
          <w:rFonts w:ascii="Arial" w:eastAsia="Times New Roman" w:hAnsi="Arial" w:cs="Arial"/>
          <w:b/>
          <w:bCs/>
          <w:noProof/>
          <w:color w:val="000000"/>
          <w:sz w:val="21"/>
          <w:szCs w:val="21"/>
          <w:lang w:bidi="hi-IN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C33AD81" wp14:editId="7C59B721">
                <wp:simplePos x="0" y="0"/>
                <wp:positionH relativeFrom="column">
                  <wp:posOffset>-189230</wp:posOffset>
                </wp:positionH>
                <wp:positionV relativeFrom="paragraph">
                  <wp:posOffset>271780</wp:posOffset>
                </wp:positionV>
                <wp:extent cx="6795770" cy="3138170"/>
                <wp:effectExtent l="0" t="0" r="5080" b="508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3138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52BDF" w14:textId="77777777" w:rsidR="000458D2" w:rsidRPr="000458D2" w:rsidRDefault="000458D2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645EB27F" w14:textId="29DCB840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SELECT T1.Area_Name,T1.Year,</w:t>
                            </w:r>
                          </w:p>
                          <w:p w14:paraId="1FF2B08B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T1.AC02_No_of_cases_registered_during_the_year as "CASE_REG_Yr",</w:t>
                            </w:r>
                          </w:p>
                          <w:p w14:paraId="3C6B8862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 xml:space="preserve"> T2.ACA02_No_of_persons_arrested_during_the_year AS "ARRESTED_PERSONS" </w:t>
                            </w:r>
                          </w:p>
                          <w:p w14:paraId="045BE0CF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FROM "23_Anti_corruprion_cases" AS "T1"</w:t>
                            </w:r>
                          </w:p>
                          <w:p w14:paraId="53CC2A6F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JOIN "24_Anti_corruption_arrests" AS "T2"</w:t>
                            </w:r>
                          </w:p>
                          <w:p w14:paraId="5A84B7DE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ON T1.Area_Name = T2.Area_Name</w:t>
                            </w:r>
                          </w:p>
                          <w:p w14:paraId="308EADCB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WHERE T1.Area_Name NOT LIKE "NULL"</w:t>
                            </w:r>
                          </w:p>
                          <w:p w14:paraId="6BB2EC16" w14:textId="6CAE1F08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GROUP BY T1.Area_Name,T1.Year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33AD81" id="_x0000_s1033" type="#_x0000_t202" style="position:absolute;margin-left:-14.9pt;margin-top:21.4pt;width:535.1pt;height:247.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" fillcolor="#f2f2f2 [3052]" stroked="f">
                <v:textbox>
                  <w:txbxContent>
                    <w:p w14:paraId="13952BDF" w14:textId="77777777" w:rsidR="000458D2" w:rsidRPr="000458D2" w:rsidRDefault="000458D2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</w:p>
                    <w:p w14:paraId="645EB27F" w14:textId="29DCB840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SELECT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1.Area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>_Name,T1.Year,</w:t>
                      </w:r>
                    </w:p>
                    <w:p w14:paraId="1FF2B08B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T1.AC02_No_of_cases_registered_during_the_year as "CASE_REG_Yr",</w:t>
                      </w:r>
                    </w:p>
                    <w:p w14:paraId="3C6B8862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 xml:space="preserve">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2.ACA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 xml:space="preserve">02_No_of_persons_arrested_during_the_year AS "ARRESTED_PERSONS" </w:t>
                      </w:r>
                    </w:p>
                    <w:p w14:paraId="045BE0CF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FROM "23_Anti_corruprion_cases" AS "T1"</w:t>
                      </w:r>
                    </w:p>
                    <w:p w14:paraId="53CC2A6F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JOIN "24_Anti_corruption_arrests" AS "T2"</w:t>
                      </w:r>
                    </w:p>
                    <w:p w14:paraId="5A84B7DE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ON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1.Area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>_Name = T2.Area_Name</w:t>
                      </w:r>
                    </w:p>
                    <w:p w14:paraId="308EADCB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WHERE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1.Area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>_Name NOT LIKE "NULL"</w:t>
                      </w:r>
                    </w:p>
                    <w:p w14:paraId="6BB2EC16" w14:textId="6CAE1F08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GROUP BY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1.Area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>_Name,T1.Year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58D2">
        <w:rPr>
          <w:b/>
          <w:bCs/>
          <w:sz w:val="26"/>
          <w:szCs w:val="26"/>
        </w:rPr>
        <w:t>Answer – SQL Code</w:t>
      </w:r>
    </w:p>
    <w:p w14:paraId="08353DB2" w14:textId="04D24CDD" w:rsidR="00776797" w:rsidRDefault="00776797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12DB6E4A" w14:textId="0722C29C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5B909736" w14:textId="5505E9D4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5EE8437A" w14:textId="0F719AE1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144F715F" w14:textId="46BD15DD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5EFC9CA5" w14:textId="555743A1" w:rsidR="000458D2" w:rsidRPr="000458D2" w:rsidRDefault="000458D2" w:rsidP="00776797">
      <w:pPr>
        <w:pStyle w:val="Content"/>
        <w:rPr>
          <w:b/>
          <w:bCs/>
          <w:color w:val="002060"/>
          <w:sz w:val="42"/>
          <w:szCs w:val="42"/>
          <w:u w:val="single"/>
        </w:rPr>
      </w:pPr>
      <w:r w:rsidRPr="00690262">
        <w:rPr>
          <w:b/>
          <w:bCs/>
          <w:color w:val="002060"/>
          <w:sz w:val="42"/>
          <w:szCs w:val="42"/>
          <w:u w:val="single"/>
        </w:rPr>
        <w:lastRenderedPageBreak/>
        <w:t>Visualization:</w:t>
      </w:r>
    </w:p>
    <w:p w14:paraId="0502D7DD" w14:textId="77777777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0423C7C1" w14:textId="0B4A4570" w:rsidR="00776797" w:rsidRDefault="00776797" w:rsidP="003B209A">
      <w:pPr>
        <w:pStyle w:val="Content"/>
        <w:ind w:hanging="284"/>
      </w:pPr>
      <w:r>
        <w:rPr>
          <w:noProof/>
          <w:lang w:bidi="hi-IN"/>
        </w:rPr>
        <w:drawing>
          <wp:inline distT="0" distB="0" distL="0" distR="0" wp14:anchorId="35A87C7D" wp14:editId="39BB11BB">
            <wp:extent cx="6767011" cy="5552591"/>
            <wp:effectExtent l="19050" t="19050" r="15240" b="1016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072" cy="5663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67F14" w14:textId="77777777" w:rsidR="000458D2" w:rsidRDefault="000458D2" w:rsidP="003B209A">
      <w:pPr>
        <w:pStyle w:val="Content"/>
        <w:ind w:hanging="284"/>
      </w:pPr>
    </w:p>
    <w:p w14:paraId="50E99C88" w14:textId="49537BDD" w:rsidR="003B209A" w:rsidRDefault="003B209A" w:rsidP="003B209A">
      <w:pPr>
        <w:spacing w:line="240" w:lineRule="auto"/>
        <w:rPr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>
        <w:rPr>
          <w:szCs w:val="28"/>
        </w:rPr>
        <w:t xml:space="preserve"> </w:t>
      </w:r>
      <w:r w:rsidR="00A92903" w:rsidRPr="00A92903">
        <w:rPr>
          <w:rFonts w:asciiTheme="majorHAnsi" w:hAnsiTheme="majorHAnsi" w:cstheme="majorHAnsi"/>
          <w:color w:val="auto"/>
          <w:szCs w:val="28"/>
        </w:rPr>
        <w:t>Corruption in India is an issue which affects the economy of central, state and local government agencies in many ways</w:t>
      </w:r>
      <w:r w:rsidR="00A92903" w:rsidRPr="00A92903">
        <w:rPr>
          <w:rFonts w:asciiTheme="majorHAnsi" w:hAnsiTheme="majorHAnsi" w:cstheme="majorHAnsi"/>
          <w:color w:val="auto"/>
        </w:rPr>
        <w:t>.</w:t>
      </w:r>
      <w:r w:rsidR="00A92903" w:rsidRPr="00A92903">
        <w:rPr>
          <w:rFonts w:asciiTheme="majorHAnsi" w:hAnsiTheme="majorHAnsi" w:cstheme="majorHAnsi"/>
          <w:color w:val="auto"/>
          <w:spacing w:val="-4"/>
          <w:sz w:val="20"/>
          <w:szCs w:val="20"/>
          <w:shd w:val="clear" w:color="auto" w:fill="FFFFFF"/>
        </w:rPr>
        <w:t> </w:t>
      </w:r>
      <w:r w:rsidR="00A92903" w:rsidRPr="00A92903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A92903" w:rsidRPr="00A92903">
        <w:rPr>
          <w:rFonts w:asciiTheme="majorHAnsi" w:hAnsiTheme="majorHAnsi" w:cstheme="majorHAnsi"/>
          <w:color w:val="002060"/>
          <w:szCs w:val="28"/>
        </w:rPr>
        <w:t xml:space="preserve">Corruption </w:t>
      </w:r>
      <w:r w:rsidR="00A92903" w:rsidRPr="00A92903">
        <w:rPr>
          <w:rFonts w:asciiTheme="majorHAnsi" w:hAnsiTheme="majorHAnsi" w:cstheme="majorHAnsi"/>
          <w:color w:val="auto"/>
          <w:szCs w:val="28"/>
        </w:rPr>
        <w:t xml:space="preserve">we conclude that </w:t>
      </w:r>
      <w:r w:rsidR="00A92903" w:rsidRPr="00A92903">
        <w:rPr>
          <w:rFonts w:asciiTheme="majorHAnsi" w:hAnsiTheme="majorHAnsi" w:cstheme="majorHAnsi"/>
          <w:color w:val="002060"/>
          <w:szCs w:val="28"/>
        </w:rPr>
        <w:t>Maharashtra and Rajasthan</w:t>
      </w:r>
      <w:r w:rsidR="00A92903" w:rsidRPr="00A92903">
        <w:rPr>
          <w:rFonts w:asciiTheme="majorHAnsi" w:hAnsiTheme="majorHAnsi" w:cstheme="majorHAnsi"/>
          <w:color w:val="auto"/>
          <w:szCs w:val="28"/>
        </w:rPr>
        <w:t xml:space="preserve"> have maximum number of Cases registered against Corruption</w:t>
      </w:r>
      <w:r w:rsidR="0056185B">
        <w:rPr>
          <w:rFonts w:asciiTheme="majorHAnsi" w:hAnsiTheme="majorHAnsi" w:cstheme="majorHAnsi"/>
          <w:color w:val="auto"/>
          <w:szCs w:val="28"/>
        </w:rPr>
        <w:t xml:space="preserve"> and Punjab is the only state which has zero Arrest corresponding to the registered cases.</w:t>
      </w:r>
    </w:p>
    <w:p w14:paraId="4776D996" w14:textId="35862882" w:rsidR="003B209A" w:rsidRDefault="003B209A" w:rsidP="003B209A">
      <w:pPr>
        <w:spacing w:line="240" w:lineRule="auto"/>
        <w:rPr>
          <w:szCs w:val="28"/>
        </w:rPr>
      </w:pPr>
    </w:p>
    <w:p w14:paraId="76CCD4F8" w14:textId="2B1334D1" w:rsidR="003B209A" w:rsidRDefault="003B209A" w:rsidP="003B209A">
      <w:pPr>
        <w:spacing w:line="240" w:lineRule="auto"/>
        <w:rPr>
          <w:szCs w:val="28"/>
        </w:rPr>
      </w:pPr>
    </w:p>
    <w:p w14:paraId="5DD89881" w14:textId="58A402F5" w:rsidR="003B209A" w:rsidRDefault="003B209A" w:rsidP="003B209A">
      <w:pPr>
        <w:spacing w:line="240" w:lineRule="auto"/>
        <w:rPr>
          <w:szCs w:val="28"/>
        </w:rPr>
      </w:pPr>
    </w:p>
    <w:p w14:paraId="27124A8C" w14:textId="03C292A9" w:rsidR="000458D2" w:rsidRDefault="000458D2" w:rsidP="003B209A">
      <w:pPr>
        <w:spacing w:line="240" w:lineRule="auto"/>
        <w:rPr>
          <w:szCs w:val="28"/>
        </w:rPr>
      </w:pPr>
    </w:p>
    <w:p w14:paraId="5A8120E7" w14:textId="26D83102" w:rsidR="000458D2" w:rsidRDefault="000458D2" w:rsidP="003B209A">
      <w:pPr>
        <w:spacing w:line="240" w:lineRule="auto"/>
        <w:rPr>
          <w:szCs w:val="28"/>
        </w:rPr>
      </w:pPr>
    </w:p>
    <w:p w14:paraId="4EDCF391" w14:textId="0D78D35A" w:rsidR="000458D2" w:rsidRDefault="000458D2" w:rsidP="003B209A">
      <w:pPr>
        <w:spacing w:line="240" w:lineRule="auto"/>
        <w:rPr>
          <w:szCs w:val="28"/>
        </w:rPr>
      </w:pPr>
    </w:p>
    <w:p w14:paraId="6F50D6B8" w14:textId="77777777" w:rsidR="000458D2" w:rsidRDefault="000458D2" w:rsidP="003B209A">
      <w:pPr>
        <w:spacing w:line="240" w:lineRule="auto"/>
        <w:rPr>
          <w:szCs w:val="28"/>
        </w:rPr>
      </w:pPr>
    </w:p>
    <w:p w14:paraId="20837625" w14:textId="77777777" w:rsidR="00F465D8" w:rsidRDefault="00F465D8" w:rsidP="003B209A">
      <w:pPr>
        <w:spacing w:line="240" w:lineRule="auto"/>
        <w:rPr>
          <w:szCs w:val="28"/>
        </w:rPr>
      </w:pPr>
    </w:p>
    <w:p w14:paraId="75375695" w14:textId="1DF2E7F9" w:rsidR="00F465D8" w:rsidRDefault="00F465D8" w:rsidP="00F465D8">
      <w:pPr>
        <w:pStyle w:val="Content"/>
        <w:rPr>
          <w:b/>
          <w:iCs/>
          <w:sz w:val="44"/>
          <w:szCs w:val="44"/>
        </w:rPr>
      </w:pPr>
      <w:r w:rsidRPr="005A37F5">
        <w:rPr>
          <w:b/>
          <w:iCs/>
          <w:color w:val="0F0D29" w:themeColor="text1"/>
          <w:sz w:val="44"/>
          <w:szCs w:val="44"/>
        </w:rPr>
        <w:t>8.Which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5A37F5">
        <w:rPr>
          <w:b/>
          <w:iCs/>
          <w:color w:val="0F0D29" w:themeColor="text1"/>
          <w:sz w:val="44"/>
          <w:szCs w:val="44"/>
        </w:rPr>
        <w:t>state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5A37F5">
        <w:rPr>
          <w:b/>
          <w:iCs/>
          <w:color w:val="0F0D29" w:themeColor="text1"/>
          <w:sz w:val="44"/>
          <w:szCs w:val="44"/>
        </w:rPr>
        <w:t>has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="000632E3" w:rsidRPr="005A37F5">
        <w:rPr>
          <w:b/>
          <w:iCs/>
          <w:color w:val="0F0D29" w:themeColor="text1"/>
          <w:sz w:val="44"/>
          <w:szCs w:val="44"/>
        </w:rPr>
        <w:t>a greater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5A37F5">
        <w:rPr>
          <w:b/>
          <w:iCs/>
          <w:color w:val="0F0D29" w:themeColor="text1"/>
          <w:sz w:val="44"/>
          <w:szCs w:val="44"/>
        </w:rPr>
        <w:t>number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5A37F5">
        <w:rPr>
          <w:b/>
          <w:iCs/>
          <w:color w:val="0F0D29" w:themeColor="text1"/>
          <w:sz w:val="44"/>
          <w:szCs w:val="44"/>
        </w:rPr>
        <w:t>of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F465D8">
        <w:rPr>
          <w:b/>
          <w:iCs/>
          <w:sz w:val="44"/>
          <w:szCs w:val="44"/>
        </w:rPr>
        <w:t>complaints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F465D8">
        <w:rPr>
          <w:b/>
          <w:iCs/>
          <w:sz w:val="44"/>
          <w:szCs w:val="44"/>
        </w:rPr>
        <w:t>against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F465D8">
        <w:rPr>
          <w:b/>
          <w:iCs/>
          <w:sz w:val="44"/>
          <w:szCs w:val="44"/>
        </w:rPr>
        <w:t>police</w:t>
      </w:r>
      <w:r>
        <w:rPr>
          <w:b/>
          <w:iCs/>
          <w:sz w:val="44"/>
          <w:szCs w:val="44"/>
        </w:rPr>
        <w:t>?</w:t>
      </w:r>
    </w:p>
    <w:p w14:paraId="0AB9F3BB" w14:textId="77777777" w:rsidR="008001BD" w:rsidRDefault="008001BD" w:rsidP="00F465D8">
      <w:pPr>
        <w:pStyle w:val="Content"/>
        <w:rPr>
          <w:b/>
          <w:iCs/>
          <w:sz w:val="44"/>
          <w:szCs w:val="44"/>
        </w:rPr>
      </w:pPr>
    </w:p>
    <w:p w14:paraId="742D0149" w14:textId="2C5A7453" w:rsidR="00F465D8" w:rsidRDefault="00F465D8" w:rsidP="00F465D8">
      <w:pPr>
        <w:pStyle w:val="Content"/>
        <w:rPr>
          <w:color w:val="auto"/>
          <w:szCs w:val="28"/>
        </w:rPr>
      </w:pPr>
      <w:r>
        <w:rPr>
          <w:noProof/>
          <w:color w:val="auto"/>
          <w:szCs w:val="28"/>
          <w:lang w:bidi="hi-IN"/>
        </w:rPr>
        <w:drawing>
          <wp:inline distT="0" distB="0" distL="0" distR="0" wp14:anchorId="252D54F8" wp14:editId="02601893">
            <wp:extent cx="6305844" cy="3789336"/>
            <wp:effectExtent l="0" t="0" r="0" b="190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965" cy="380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E5A2" w14:textId="1E23453F" w:rsidR="003B209A" w:rsidRDefault="003B209A" w:rsidP="003B209A">
      <w:pPr>
        <w:pStyle w:val="Content"/>
        <w:ind w:hanging="284"/>
      </w:pPr>
    </w:p>
    <w:p w14:paraId="74B4E4CC" w14:textId="1033D040" w:rsidR="00F465D8" w:rsidRDefault="00F465D8" w:rsidP="00F465D8">
      <w:pPr>
        <w:pStyle w:val="Content"/>
        <w:rPr>
          <w:b/>
          <w:bCs/>
          <w:sz w:val="26"/>
          <w:szCs w:val="26"/>
        </w:rPr>
      </w:pPr>
      <w:r w:rsidRPr="0056185B">
        <w:rPr>
          <w:rFonts w:ascii="Arial" w:eastAsia="Times New Roman" w:hAnsi="Arial" w:cs="Arial"/>
          <w:b/>
          <w:bCs/>
          <w:noProof/>
          <w:color w:val="000000"/>
          <w:sz w:val="21"/>
          <w:szCs w:val="21"/>
          <w:lang w:bidi="hi-IN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ABA66E9" wp14:editId="3CD9F25E">
                <wp:simplePos x="0" y="0"/>
                <wp:positionH relativeFrom="column">
                  <wp:posOffset>-189230</wp:posOffset>
                </wp:positionH>
                <wp:positionV relativeFrom="paragraph">
                  <wp:posOffset>384175</wp:posOffset>
                </wp:positionV>
                <wp:extent cx="6795770" cy="2084070"/>
                <wp:effectExtent l="0" t="0" r="508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20840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5EB4D" w14:textId="77777777" w:rsidR="0056185B" w:rsidRDefault="0056185B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1E7D11AF" w14:textId="656F95E2" w:rsidR="0088390E" w:rsidRPr="0088390E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>SELECT Area_Name,MAX( "CPA_-_Cases_Registered" ) AS "C.AGAINST_POLICE"</w:t>
                            </w:r>
                          </w:p>
                          <w:p w14:paraId="3F1C2A3C" w14:textId="77777777" w:rsidR="0088390E" w:rsidRPr="0088390E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>FROM "25_Complaints_against_police"</w:t>
                            </w:r>
                          </w:p>
                          <w:p w14:paraId="368D1A76" w14:textId="77777777" w:rsidR="0088390E" w:rsidRPr="0088390E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 xml:space="preserve">WHERE "CPA_-_Cases_Registered" NOT LIKE "NULL" </w:t>
                            </w:r>
                          </w:p>
                          <w:p w14:paraId="5E3CF276" w14:textId="77777777" w:rsidR="0088390E" w:rsidRPr="0088390E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>group by Area_Name</w:t>
                            </w:r>
                          </w:p>
                          <w:p w14:paraId="198D1D4E" w14:textId="632E91A6" w:rsidR="00F465D8" w:rsidRPr="00F465D8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>ORDER BY "C.AGAINST_POLICE" 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BA66E9" id="_x0000_s1034" type="#_x0000_t202" style="position:absolute;margin-left:-14.9pt;margin-top:30.25pt;width:535.1pt;height:164.1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" fillcolor="#f2f2f2 [3052]" stroked="f">
                <v:textbox>
                  <w:txbxContent>
                    <w:p w14:paraId="04D5EB4D" w14:textId="77777777" w:rsidR="0056185B" w:rsidRDefault="0056185B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</w:p>
                    <w:p w14:paraId="1E7D11AF" w14:textId="656F95E2" w:rsidR="0088390E" w:rsidRPr="0088390E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>SELECT Area_</w:t>
                      </w:r>
                      <w:proofErr w:type="gramStart"/>
                      <w:r w:rsidRPr="0088390E">
                        <w:rPr>
                          <w:sz w:val="30"/>
                          <w:szCs w:val="30"/>
                        </w:rPr>
                        <w:t>Name,MAX</w:t>
                      </w:r>
                      <w:proofErr w:type="gramEnd"/>
                      <w:r w:rsidRPr="0088390E">
                        <w:rPr>
                          <w:sz w:val="30"/>
                          <w:szCs w:val="30"/>
                        </w:rPr>
                        <w:t>( "CPA_-_Cases_Registered" ) AS "C.AGAINST_POLICE"</w:t>
                      </w:r>
                    </w:p>
                    <w:p w14:paraId="3F1C2A3C" w14:textId="77777777" w:rsidR="0088390E" w:rsidRPr="0088390E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>FROM "25_Complaints_against_police"</w:t>
                      </w:r>
                    </w:p>
                    <w:p w14:paraId="368D1A76" w14:textId="77777777" w:rsidR="0088390E" w:rsidRPr="0088390E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 xml:space="preserve">WHERE "CPA_-_Cases_Registered" NOT LIKE "NULL" </w:t>
                      </w:r>
                    </w:p>
                    <w:p w14:paraId="5E3CF276" w14:textId="77777777" w:rsidR="0088390E" w:rsidRPr="0088390E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>group by Area_Name</w:t>
                      </w:r>
                    </w:p>
                    <w:p w14:paraId="198D1D4E" w14:textId="632E91A6" w:rsidR="00F465D8" w:rsidRPr="00F465D8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>ORDER BY "</w:t>
                      </w:r>
                      <w:proofErr w:type="gramStart"/>
                      <w:r w:rsidRPr="0088390E">
                        <w:rPr>
                          <w:sz w:val="30"/>
                          <w:szCs w:val="30"/>
                        </w:rPr>
                        <w:t>C.AGAINST</w:t>
                      </w:r>
                      <w:proofErr w:type="gramEnd"/>
                      <w:r w:rsidRPr="0088390E">
                        <w:rPr>
                          <w:sz w:val="30"/>
                          <w:szCs w:val="30"/>
                        </w:rPr>
                        <w:t>_POLICE" DESC;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185B">
        <w:rPr>
          <w:b/>
          <w:bCs/>
          <w:sz w:val="26"/>
          <w:szCs w:val="26"/>
        </w:rPr>
        <w:t>Answer – SQL Code</w:t>
      </w:r>
    </w:p>
    <w:p w14:paraId="2EC8E165" w14:textId="36B67BFE" w:rsidR="008001BD" w:rsidRDefault="008001BD" w:rsidP="008001BD">
      <w:pPr>
        <w:jc w:val="center"/>
      </w:pPr>
    </w:p>
    <w:p w14:paraId="11BF7F7D" w14:textId="77777777" w:rsidR="008001BD" w:rsidRPr="008001BD" w:rsidRDefault="008001BD" w:rsidP="008001BD">
      <w:pPr>
        <w:jc w:val="center"/>
      </w:pPr>
    </w:p>
    <w:p w14:paraId="04446B30" w14:textId="4FD0B36E" w:rsidR="008001BD" w:rsidRPr="008001BD" w:rsidRDefault="008001BD" w:rsidP="008001BD"/>
    <w:p w14:paraId="126E90D2" w14:textId="69D43992" w:rsidR="008001BD" w:rsidRPr="008001BD" w:rsidRDefault="008001BD" w:rsidP="008001BD">
      <w:r w:rsidRPr="008001BD">
        <w:rPr>
          <w:color w:val="002060"/>
          <w:sz w:val="42"/>
          <w:szCs w:val="42"/>
          <w:u w:val="single"/>
        </w:rPr>
        <w:lastRenderedPageBreak/>
        <w:t>Visualization:</w:t>
      </w:r>
    </w:p>
    <w:p w14:paraId="0DB17A12" w14:textId="77777777" w:rsidR="008001BD" w:rsidRPr="008001BD" w:rsidRDefault="008001BD" w:rsidP="008001BD"/>
    <w:p w14:paraId="4A24404D" w14:textId="54CA8CD4" w:rsidR="00F465D8" w:rsidRDefault="005A37F5" w:rsidP="003B209A">
      <w:pPr>
        <w:pStyle w:val="Content"/>
        <w:ind w:hanging="284"/>
      </w:pPr>
      <w:r>
        <w:rPr>
          <w:noProof/>
          <w:lang w:bidi="hi-IN"/>
        </w:rPr>
        <w:drawing>
          <wp:inline distT="0" distB="0" distL="0" distR="0" wp14:anchorId="01E1AF93" wp14:editId="715AED32">
            <wp:extent cx="6815164" cy="6269065"/>
            <wp:effectExtent l="19050" t="19050" r="24130" b="1778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116" cy="6296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30B67" w14:textId="77777777" w:rsidR="008001BD" w:rsidRDefault="008001BD" w:rsidP="005A37F5">
      <w:pPr>
        <w:spacing w:line="240" w:lineRule="auto"/>
        <w:rPr>
          <w:sz w:val="42"/>
          <w:szCs w:val="42"/>
          <w:u w:val="single"/>
        </w:rPr>
      </w:pPr>
    </w:p>
    <w:p w14:paraId="29A57BF5" w14:textId="003628FB" w:rsidR="005A37F5" w:rsidRPr="000632E3" w:rsidRDefault="005A37F5" w:rsidP="000632E3">
      <w:pPr>
        <w:rPr>
          <w:rFonts w:asciiTheme="majorHAnsi" w:hAnsiTheme="majorHAnsi" w:cstheme="majorHAnsi"/>
          <w:color w:val="auto"/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>
        <w:rPr>
          <w:szCs w:val="28"/>
        </w:rPr>
        <w:t xml:space="preserve"> </w:t>
      </w:r>
      <w:r w:rsidR="000632E3" w:rsidRPr="000632E3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0632E3" w:rsidRPr="000632E3">
        <w:rPr>
          <w:rFonts w:asciiTheme="majorHAnsi" w:hAnsiTheme="majorHAnsi" w:cstheme="majorHAnsi"/>
          <w:color w:val="002060"/>
          <w:szCs w:val="28"/>
        </w:rPr>
        <w:t xml:space="preserve">Complaints against Police </w:t>
      </w:r>
      <w:r w:rsidR="000632E3" w:rsidRPr="000632E3">
        <w:rPr>
          <w:rFonts w:asciiTheme="majorHAnsi" w:hAnsiTheme="majorHAnsi" w:cstheme="majorHAnsi"/>
          <w:color w:val="auto"/>
          <w:szCs w:val="28"/>
        </w:rPr>
        <w:t xml:space="preserve">we conclude that </w:t>
      </w:r>
      <w:r w:rsidR="000632E3" w:rsidRPr="008001BD">
        <w:rPr>
          <w:rFonts w:asciiTheme="majorHAnsi" w:hAnsiTheme="majorHAnsi" w:cstheme="majorHAnsi"/>
          <w:color w:val="002060"/>
          <w:szCs w:val="28"/>
        </w:rPr>
        <w:t xml:space="preserve">Uttar Pradesh, Andhra Pradesh, Jharkhand, Madhya Pradesh, Odisha </w:t>
      </w:r>
      <w:r w:rsidR="000632E3" w:rsidRPr="000632E3">
        <w:rPr>
          <w:rFonts w:asciiTheme="majorHAnsi" w:hAnsiTheme="majorHAnsi" w:cstheme="majorHAnsi"/>
          <w:color w:val="auto"/>
          <w:szCs w:val="28"/>
        </w:rPr>
        <w:t xml:space="preserve">having maximum number of cases registered against </w:t>
      </w:r>
      <w:r w:rsidR="000632E3" w:rsidRPr="008001BD">
        <w:rPr>
          <w:rFonts w:asciiTheme="majorHAnsi" w:hAnsiTheme="majorHAnsi" w:cstheme="majorHAnsi"/>
          <w:color w:val="002060"/>
          <w:szCs w:val="28"/>
        </w:rPr>
        <w:t xml:space="preserve">Police </w:t>
      </w:r>
      <w:r w:rsidR="00762F3C" w:rsidRPr="008001BD">
        <w:rPr>
          <w:rFonts w:asciiTheme="majorHAnsi" w:hAnsiTheme="majorHAnsi" w:cstheme="majorHAnsi"/>
          <w:color w:val="002060"/>
          <w:szCs w:val="28"/>
        </w:rPr>
        <w:t>Officials.</w:t>
      </w:r>
    </w:p>
    <w:p w14:paraId="7787A768" w14:textId="2A2E2663" w:rsidR="005A37F5" w:rsidRDefault="005A37F5" w:rsidP="005A37F5">
      <w:pPr>
        <w:spacing w:line="240" w:lineRule="auto"/>
        <w:rPr>
          <w:szCs w:val="28"/>
        </w:rPr>
      </w:pPr>
    </w:p>
    <w:p w14:paraId="47836321" w14:textId="167EC78D" w:rsidR="005A37F5" w:rsidRDefault="005A37F5" w:rsidP="005A37F5">
      <w:pPr>
        <w:spacing w:line="240" w:lineRule="auto"/>
        <w:rPr>
          <w:szCs w:val="28"/>
        </w:rPr>
      </w:pPr>
    </w:p>
    <w:p w14:paraId="567901CB" w14:textId="6BEED03D" w:rsidR="0056185B" w:rsidRDefault="0056185B" w:rsidP="005A37F5">
      <w:pPr>
        <w:pStyle w:val="Content"/>
        <w:rPr>
          <w:b/>
          <w:iCs/>
          <w:sz w:val="44"/>
          <w:szCs w:val="44"/>
        </w:rPr>
      </w:pPr>
    </w:p>
    <w:p w14:paraId="7F8582DB" w14:textId="0F69ADDB" w:rsidR="005A37F5" w:rsidRPr="005A37F5" w:rsidRDefault="005A37F5" w:rsidP="005A37F5">
      <w:pPr>
        <w:pStyle w:val="Content"/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</w:pPr>
      <w:r>
        <w:rPr>
          <w:b/>
          <w:iCs/>
          <w:sz w:val="44"/>
          <w:szCs w:val="44"/>
        </w:rPr>
        <w:t>9.</w:t>
      </w:r>
      <w:r w:rsidRPr="005A37F5">
        <w:rPr>
          <w:b/>
          <w:iCs/>
          <w:sz w:val="44"/>
          <w:szCs w:val="44"/>
        </w:rPr>
        <w:t>Which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state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is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the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safest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for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foreigner</w:t>
      </w:r>
      <w:r>
        <w:rPr>
          <w:b/>
          <w:iCs/>
          <w:sz w:val="44"/>
          <w:szCs w:val="44"/>
        </w:rPr>
        <w:t>s?</w:t>
      </w:r>
    </w:p>
    <w:p w14:paraId="72E4A824" w14:textId="77777777" w:rsidR="005A37F5" w:rsidRDefault="005A37F5" w:rsidP="005A37F5">
      <w:pPr>
        <w:spacing w:line="240" w:lineRule="auto"/>
        <w:rPr>
          <w:szCs w:val="28"/>
        </w:rPr>
      </w:pPr>
    </w:p>
    <w:p w14:paraId="798976F5" w14:textId="0D167AB4" w:rsidR="005A37F5" w:rsidRDefault="0088390E" w:rsidP="0088390E">
      <w:pPr>
        <w:pStyle w:val="Content"/>
      </w:pPr>
      <w:r>
        <w:rPr>
          <w:noProof/>
          <w:lang w:bidi="hi-IN"/>
        </w:rPr>
        <w:drawing>
          <wp:inline distT="0" distB="0" distL="0" distR="0" wp14:anchorId="4239E6A7" wp14:editId="3C4270FA">
            <wp:extent cx="6190414" cy="4145797"/>
            <wp:effectExtent l="0" t="0" r="1270" b="762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64" cy="41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FCFF" w14:textId="77777777" w:rsidR="008001BD" w:rsidRPr="008001BD" w:rsidRDefault="008001BD" w:rsidP="0088390E">
      <w:pPr>
        <w:pStyle w:val="Content"/>
        <w:rPr>
          <w:b/>
          <w:bCs/>
        </w:rPr>
      </w:pPr>
    </w:p>
    <w:p w14:paraId="2520486B" w14:textId="408F7F8E" w:rsidR="0088390E" w:rsidRPr="008001BD" w:rsidRDefault="0088390E" w:rsidP="0088390E">
      <w:pPr>
        <w:pStyle w:val="Content"/>
        <w:rPr>
          <w:b/>
          <w:bCs/>
          <w:sz w:val="26"/>
          <w:szCs w:val="26"/>
        </w:rPr>
      </w:pPr>
      <w:r w:rsidRPr="008001BD">
        <w:rPr>
          <w:rFonts w:ascii="Arial" w:eastAsia="Times New Roman" w:hAnsi="Arial" w:cs="Arial"/>
          <w:b/>
          <w:bCs/>
          <w:noProof/>
          <w:color w:val="000000"/>
          <w:sz w:val="21"/>
          <w:szCs w:val="21"/>
          <w:lang w:bidi="hi-IN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28709F6" wp14:editId="53A74831">
                <wp:simplePos x="0" y="0"/>
                <wp:positionH relativeFrom="column">
                  <wp:posOffset>-189230</wp:posOffset>
                </wp:positionH>
                <wp:positionV relativeFrom="paragraph">
                  <wp:posOffset>267335</wp:posOffset>
                </wp:positionV>
                <wp:extent cx="6795770" cy="3370580"/>
                <wp:effectExtent l="0" t="0" r="5080" b="127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33705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FB6AC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SELECT crime_2012.STATE_UT,STATE_POPULATION.Population,(("Total Crimes"/STATE_POPULATION.Population)*100) AS "Crime By Percentage",</w:t>
                            </w:r>
                          </w:p>
                          <w:p w14:paraId="16FFCE83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SUM(crime_2012.TOTALIPCCRIMES+crime_2013.TOTALIPCCRIMES+crime_2014.TotalCognizableIPCcrimes) AS "TOTAL CRIMES"</w:t>
                            </w:r>
                          </w:p>
                          <w:p w14:paraId="6EA22BE3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FROM crime_2012 JOIN crime_2013</w:t>
                            </w:r>
                          </w:p>
                          <w:p w14:paraId="5E7A9B6C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ON crime_2012.STATE_UT = crime_2013.STATE_UT</w:t>
                            </w:r>
                          </w:p>
                          <w:p w14:paraId="20A97719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JOIN crime_2014</w:t>
                            </w:r>
                          </w:p>
                          <w:p w14:paraId="204AAD09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ON crime_2012.STATE_UT = crime_2014.STATE_UT</w:t>
                            </w:r>
                          </w:p>
                          <w:p w14:paraId="6BDCF986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JOIN STATE_POPULATION</w:t>
                            </w:r>
                          </w:p>
                          <w:p w14:paraId="175D7FEB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ON crime_2012.STATE_UT = STATE_POPULATION.AREA_NAME</w:t>
                            </w:r>
                          </w:p>
                          <w:p w14:paraId="7901261F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GROUP BY crime_2012.STATE_UT</w:t>
                            </w:r>
                          </w:p>
                          <w:p w14:paraId="3530E8AB" w14:textId="3C20659A" w:rsidR="0088390E" w:rsidRPr="00F465D8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ORDER BY "TOTAL CRIMES" ASC;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8709F6" id="_x0000_s1035" type="#_x0000_t202" style="position:absolute;margin-left:-14.9pt;margin-top:21.05pt;width:535.1pt;height:265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" fillcolor="#f2f2f2 [3052]" stroked="f">
                <v:textbox>
                  <w:txbxContent>
                    <w:p w14:paraId="53AFB6AC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SELECT crime_2012.STATE_</w:t>
                      </w:r>
                      <w:proofErr w:type="gramStart"/>
                      <w:r w:rsidRPr="000B2685">
                        <w:rPr>
                          <w:sz w:val="30"/>
                          <w:szCs w:val="30"/>
                        </w:rPr>
                        <w:t>UT,STATE</w:t>
                      </w:r>
                      <w:proofErr w:type="gramEnd"/>
                      <w:r w:rsidRPr="000B2685">
                        <w:rPr>
                          <w:sz w:val="30"/>
                          <w:szCs w:val="30"/>
                        </w:rPr>
                        <w:t>_POPULATION.Population,(("Total Crimes"/STATE_POPULATION.Population)*100) AS "Crime By Percentage",</w:t>
                      </w:r>
                    </w:p>
                    <w:p w14:paraId="16FFCE83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proofErr w:type="gramStart"/>
                      <w:r w:rsidRPr="000B2685">
                        <w:rPr>
                          <w:sz w:val="30"/>
                          <w:szCs w:val="30"/>
                        </w:rPr>
                        <w:t>SUM(</w:t>
                      </w:r>
                      <w:proofErr w:type="gramEnd"/>
                      <w:r w:rsidRPr="000B2685">
                        <w:rPr>
                          <w:sz w:val="30"/>
                          <w:szCs w:val="30"/>
                        </w:rPr>
                        <w:t>crime_2012.TOTALIPCCRIMES+crime_2013.TOTALIPCCRIMES+crime_2014.TotalCognizableIPCcrimes) AS "TOTAL CRIMES"</w:t>
                      </w:r>
                    </w:p>
                    <w:p w14:paraId="6EA22BE3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FROM crime_2012 JOIN crime_2013</w:t>
                      </w:r>
                    </w:p>
                    <w:p w14:paraId="5E7A9B6C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ON crime_2012.STATE_UT = crime_2013.STATE_UT</w:t>
                      </w:r>
                    </w:p>
                    <w:p w14:paraId="20A97719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JOIN crime_2014</w:t>
                      </w:r>
                    </w:p>
                    <w:p w14:paraId="204AAD09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ON crime_2012.STATE_UT = crime_2014.STATE_UT</w:t>
                      </w:r>
                    </w:p>
                    <w:p w14:paraId="6BDCF986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JOIN STATE_POPULATION</w:t>
                      </w:r>
                    </w:p>
                    <w:p w14:paraId="175D7FEB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ON crime_2012.STATE_UT = STATE_POPULATION.AREA_NAME</w:t>
                      </w:r>
                    </w:p>
                    <w:p w14:paraId="7901261F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GROUP BY crime_2012.STATE_UT</w:t>
                      </w:r>
                    </w:p>
                    <w:p w14:paraId="3530E8AB" w14:textId="3C20659A" w:rsidR="0088390E" w:rsidRPr="00F465D8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ORDER BY "TOTAL CRIMES" ASC;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1BD">
        <w:rPr>
          <w:b/>
          <w:bCs/>
          <w:sz w:val="26"/>
          <w:szCs w:val="26"/>
        </w:rPr>
        <w:t>Answer – SQL Code</w:t>
      </w:r>
    </w:p>
    <w:p w14:paraId="5C1D37E9" w14:textId="6D0DCDDA" w:rsidR="008001BD" w:rsidRDefault="000B2685" w:rsidP="000B2685">
      <w:pPr>
        <w:rPr>
          <w:color w:val="002060"/>
          <w:sz w:val="42"/>
          <w:szCs w:val="42"/>
          <w:u w:val="single"/>
        </w:rPr>
      </w:pPr>
      <w:r w:rsidRPr="008001BD">
        <w:rPr>
          <w:color w:val="002060"/>
          <w:sz w:val="42"/>
          <w:szCs w:val="42"/>
          <w:u w:val="single"/>
        </w:rPr>
        <w:lastRenderedPageBreak/>
        <w:t>Visualization:</w:t>
      </w:r>
    </w:p>
    <w:p w14:paraId="459F1BB5" w14:textId="77777777" w:rsidR="000B2685" w:rsidRPr="000B2685" w:rsidRDefault="000B2685" w:rsidP="000B2685"/>
    <w:p w14:paraId="05ED30BD" w14:textId="0E5A0EA1" w:rsidR="0088390E" w:rsidRPr="00D70D02" w:rsidRDefault="000632E3" w:rsidP="0088390E">
      <w:pPr>
        <w:pStyle w:val="Content"/>
      </w:pPr>
      <w:r>
        <w:rPr>
          <w:b/>
          <w:iCs/>
          <w:noProof/>
          <w:sz w:val="44"/>
          <w:szCs w:val="44"/>
          <w:lang w:bidi="hi-IN"/>
        </w:rPr>
        <w:drawing>
          <wp:anchor distT="0" distB="0" distL="114300" distR="114300" simplePos="0" relativeHeight="251681792" behindDoc="0" locked="0" layoutInCell="1" allowOverlap="1" wp14:anchorId="5841FE0E" wp14:editId="4FE3EC53">
            <wp:simplePos x="728420" y="891153"/>
            <wp:positionH relativeFrom="column">
              <wp:align>left</wp:align>
            </wp:positionH>
            <wp:positionV relativeFrom="paragraph">
              <wp:align>top</wp:align>
            </wp:positionV>
            <wp:extent cx="6307813" cy="4781012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813" cy="478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2685">
        <w:br w:type="textWrapping" w:clear="all"/>
      </w:r>
      <w:r w:rsidR="000B2685" w:rsidRPr="000B2685">
        <w:rPr>
          <w:b/>
          <w:bCs/>
          <w:sz w:val="42"/>
          <w:szCs w:val="42"/>
          <w:u w:val="single"/>
        </w:rPr>
        <w:t>Conclusion:</w:t>
      </w:r>
      <w:r w:rsidR="000B2685" w:rsidRPr="00C51404">
        <w:rPr>
          <w:szCs w:val="28"/>
        </w:rPr>
        <w:t xml:space="preserve"> </w:t>
      </w:r>
      <w:r w:rsidR="000B2685">
        <w:rPr>
          <w:szCs w:val="28"/>
        </w:rPr>
        <w:t xml:space="preserve"> </w:t>
      </w:r>
      <w:r w:rsidR="000B2685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According to the dataset of </w:t>
      </w:r>
      <w:r w:rsidR="00297908" w:rsidRPr="0035021A">
        <w:rPr>
          <w:rFonts w:asciiTheme="majorHAnsi" w:hAnsiTheme="majorHAnsi" w:cstheme="majorHAnsi"/>
          <w:b/>
          <w:bCs/>
          <w:color w:val="002060"/>
          <w:szCs w:val="28"/>
        </w:rPr>
        <w:t xml:space="preserve">Crime and </w:t>
      </w:r>
      <w:r w:rsidR="0035021A" w:rsidRPr="0035021A">
        <w:rPr>
          <w:rFonts w:asciiTheme="majorHAnsi" w:hAnsiTheme="majorHAnsi" w:cstheme="majorHAnsi"/>
          <w:b/>
          <w:bCs/>
          <w:color w:val="002060"/>
          <w:szCs w:val="28"/>
        </w:rPr>
        <w:t xml:space="preserve">Population </w:t>
      </w:r>
      <w:r w:rsidR="0035021A" w:rsidRPr="0035021A">
        <w:rPr>
          <w:rFonts w:asciiTheme="majorHAnsi" w:hAnsiTheme="majorHAnsi" w:cstheme="majorHAnsi"/>
          <w:b/>
          <w:bCs/>
          <w:color w:val="auto"/>
          <w:szCs w:val="28"/>
        </w:rPr>
        <w:t>we</w:t>
      </w:r>
      <w:r w:rsidR="000B2685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 conclude </w:t>
      </w:r>
      <w:r w:rsidR="00297908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and </w:t>
      </w:r>
      <w:r w:rsidR="00762F3C" w:rsidRPr="0035021A">
        <w:rPr>
          <w:rFonts w:asciiTheme="majorHAnsi" w:hAnsiTheme="majorHAnsi" w:cstheme="majorHAnsi"/>
          <w:b/>
          <w:bCs/>
          <w:color w:val="auto"/>
          <w:szCs w:val="28"/>
        </w:rPr>
        <w:t>analyzed that</w:t>
      </w:r>
      <w:r w:rsidR="00297908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 </w:t>
      </w:r>
      <w:r w:rsidR="00297908" w:rsidRPr="0035021A">
        <w:rPr>
          <w:rFonts w:asciiTheme="majorHAnsi" w:hAnsiTheme="majorHAnsi" w:cstheme="majorHAnsi"/>
          <w:b/>
          <w:bCs/>
          <w:color w:val="002060"/>
          <w:szCs w:val="28"/>
        </w:rPr>
        <w:t xml:space="preserve">Meghalaya, Tripura, Nagaland, Sikkim </w:t>
      </w:r>
      <w:r w:rsidR="00297908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are the four </w:t>
      </w:r>
      <w:r w:rsidR="00762F3C" w:rsidRPr="0035021A">
        <w:rPr>
          <w:rFonts w:asciiTheme="majorHAnsi" w:hAnsiTheme="majorHAnsi" w:cstheme="majorHAnsi"/>
          <w:b/>
          <w:bCs/>
          <w:color w:val="auto"/>
          <w:szCs w:val="28"/>
        </w:rPr>
        <w:t>Safest</w:t>
      </w:r>
      <w:r w:rsidR="00297908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 States in India for Foreigners and </w:t>
      </w:r>
      <w:r w:rsidR="00297908" w:rsidRPr="0035021A">
        <w:rPr>
          <w:rFonts w:asciiTheme="majorHAnsi" w:hAnsiTheme="majorHAnsi" w:cstheme="majorHAnsi"/>
          <w:b/>
          <w:bCs/>
          <w:color w:val="002060"/>
          <w:szCs w:val="28"/>
        </w:rPr>
        <w:t xml:space="preserve">Arunachal Pradesh </w:t>
      </w:r>
      <w:r w:rsidR="00297908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have the highest percentage </w:t>
      </w:r>
      <w:r w:rsidR="0035021A">
        <w:rPr>
          <w:rFonts w:asciiTheme="majorHAnsi" w:hAnsiTheme="majorHAnsi" w:cstheme="majorHAnsi"/>
          <w:b/>
          <w:bCs/>
          <w:color w:val="auto"/>
          <w:szCs w:val="28"/>
        </w:rPr>
        <w:t xml:space="preserve">of </w:t>
      </w:r>
      <w:r w:rsidR="00297908" w:rsidRPr="0035021A">
        <w:rPr>
          <w:rFonts w:asciiTheme="majorHAnsi" w:hAnsiTheme="majorHAnsi" w:cstheme="majorHAnsi"/>
          <w:b/>
          <w:bCs/>
          <w:color w:val="auto"/>
          <w:szCs w:val="28"/>
        </w:rPr>
        <w:t xml:space="preserve">Crimes in India followed by </w:t>
      </w:r>
      <w:r w:rsidR="00297908" w:rsidRPr="0035021A">
        <w:rPr>
          <w:rFonts w:asciiTheme="majorHAnsi" w:hAnsiTheme="majorHAnsi" w:cstheme="majorHAnsi"/>
          <w:b/>
          <w:bCs/>
          <w:color w:val="002060"/>
          <w:szCs w:val="28"/>
        </w:rPr>
        <w:t>Kerala.</w:t>
      </w:r>
    </w:p>
    <w:sectPr w:rsidR="0088390E" w:rsidRPr="00D70D02" w:rsidSect="00DD6E85">
      <w:footerReference w:type="default" r:id="rId30"/>
      <w:pgSz w:w="12240" w:h="15840"/>
      <w:pgMar w:top="426" w:right="1152" w:bottom="993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194B23" w14:textId="77777777" w:rsidR="003C569A" w:rsidRDefault="003C569A">
      <w:r>
        <w:separator/>
      </w:r>
    </w:p>
    <w:p w14:paraId="62643D07" w14:textId="77777777" w:rsidR="003C569A" w:rsidRDefault="003C569A"/>
  </w:endnote>
  <w:endnote w:type="continuationSeparator" w:id="0">
    <w:p w14:paraId="46D4B412" w14:textId="77777777" w:rsidR="003C569A" w:rsidRDefault="003C569A">
      <w:r>
        <w:continuationSeparator/>
      </w:r>
    </w:p>
    <w:p w14:paraId="690CF998" w14:textId="77777777" w:rsidR="003C569A" w:rsidRDefault="003C56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31B20E" w14:textId="17B99DBB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274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88A6AA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4AA8BC" w14:textId="77777777" w:rsidR="003C569A" w:rsidRDefault="003C569A">
      <w:r>
        <w:separator/>
      </w:r>
    </w:p>
    <w:p w14:paraId="313803F2" w14:textId="77777777" w:rsidR="003C569A" w:rsidRDefault="003C569A"/>
  </w:footnote>
  <w:footnote w:type="continuationSeparator" w:id="0">
    <w:p w14:paraId="02FC3C3A" w14:textId="77777777" w:rsidR="003C569A" w:rsidRDefault="003C569A">
      <w:r>
        <w:continuationSeparator/>
      </w:r>
    </w:p>
    <w:p w14:paraId="219F3EB6" w14:textId="77777777" w:rsidR="003C569A" w:rsidRDefault="003C569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3A3808"/>
    <w:multiLevelType w:val="multilevel"/>
    <w:tmpl w:val="78D87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0D3CC9"/>
    <w:multiLevelType w:val="multilevel"/>
    <w:tmpl w:val="5BEE3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81473B"/>
    <w:multiLevelType w:val="multilevel"/>
    <w:tmpl w:val="EF30A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A007E8"/>
    <w:multiLevelType w:val="multilevel"/>
    <w:tmpl w:val="1B7A7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352"/>
    <w:rsid w:val="000048D6"/>
    <w:rsid w:val="00016F9A"/>
    <w:rsid w:val="0002482E"/>
    <w:rsid w:val="000458D2"/>
    <w:rsid w:val="00050324"/>
    <w:rsid w:val="000632E3"/>
    <w:rsid w:val="00084786"/>
    <w:rsid w:val="000A0150"/>
    <w:rsid w:val="000B2685"/>
    <w:rsid w:val="000C786D"/>
    <w:rsid w:val="000E63C9"/>
    <w:rsid w:val="00101A74"/>
    <w:rsid w:val="00130E9D"/>
    <w:rsid w:val="00150A6D"/>
    <w:rsid w:val="00185B35"/>
    <w:rsid w:val="00190CF1"/>
    <w:rsid w:val="001F2BC8"/>
    <w:rsid w:val="001F5F6B"/>
    <w:rsid w:val="00243EBC"/>
    <w:rsid w:val="00246A35"/>
    <w:rsid w:val="00251DCD"/>
    <w:rsid w:val="0028053C"/>
    <w:rsid w:val="00280C8C"/>
    <w:rsid w:val="00284348"/>
    <w:rsid w:val="00297908"/>
    <w:rsid w:val="002E6609"/>
    <w:rsid w:val="002F51F5"/>
    <w:rsid w:val="00311C06"/>
    <w:rsid w:val="00312137"/>
    <w:rsid w:val="00330359"/>
    <w:rsid w:val="00332401"/>
    <w:rsid w:val="003363FB"/>
    <w:rsid w:val="0033762F"/>
    <w:rsid w:val="0035021A"/>
    <w:rsid w:val="00354823"/>
    <w:rsid w:val="00360E8C"/>
    <w:rsid w:val="00366C7E"/>
    <w:rsid w:val="00384EA3"/>
    <w:rsid w:val="003A39A1"/>
    <w:rsid w:val="003B209A"/>
    <w:rsid w:val="003C2191"/>
    <w:rsid w:val="003C569A"/>
    <w:rsid w:val="003D0615"/>
    <w:rsid w:val="003D3863"/>
    <w:rsid w:val="003F53E0"/>
    <w:rsid w:val="004110DE"/>
    <w:rsid w:val="0044085A"/>
    <w:rsid w:val="00441412"/>
    <w:rsid w:val="0044322B"/>
    <w:rsid w:val="00475AC5"/>
    <w:rsid w:val="004B21A5"/>
    <w:rsid w:val="004B5407"/>
    <w:rsid w:val="005037F0"/>
    <w:rsid w:val="00516A86"/>
    <w:rsid w:val="00525AF2"/>
    <w:rsid w:val="005275F6"/>
    <w:rsid w:val="0053695A"/>
    <w:rsid w:val="005463A7"/>
    <w:rsid w:val="0056185B"/>
    <w:rsid w:val="00572102"/>
    <w:rsid w:val="00575F65"/>
    <w:rsid w:val="00592F29"/>
    <w:rsid w:val="005A37F5"/>
    <w:rsid w:val="005A6AC5"/>
    <w:rsid w:val="005A6DCB"/>
    <w:rsid w:val="005F1BB0"/>
    <w:rsid w:val="005F5DA5"/>
    <w:rsid w:val="00656C4D"/>
    <w:rsid w:val="00690262"/>
    <w:rsid w:val="006E5716"/>
    <w:rsid w:val="00706E8E"/>
    <w:rsid w:val="007302B3"/>
    <w:rsid w:val="00730733"/>
    <w:rsid w:val="00730E3A"/>
    <w:rsid w:val="00736AAF"/>
    <w:rsid w:val="00754D24"/>
    <w:rsid w:val="00762F3C"/>
    <w:rsid w:val="00765B2A"/>
    <w:rsid w:val="00767797"/>
    <w:rsid w:val="00776797"/>
    <w:rsid w:val="00781ED6"/>
    <w:rsid w:val="00783A34"/>
    <w:rsid w:val="00786841"/>
    <w:rsid w:val="007A50FE"/>
    <w:rsid w:val="007B5A31"/>
    <w:rsid w:val="007B64E1"/>
    <w:rsid w:val="007C6B52"/>
    <w:rsid w:val="007D16C5"/>
    <w:rsid w:val="008001BD"/>
    <w:rsid w:val="00862FE4"/>
    <w:rsid w:val="0086389A"/>
    <w:rsid w:val="00866ADC"/>
    <w:rsid w:val="0087605E"/>
    <w:rsid w:val="0088390E"/>
    <w:rsid w:val="00890BC8"/>
    <w:rsid w:val="008B1FEE"/>
    <w:rsid w:val="00903C32"/>
    <w:rsid w:val="00903D7E"/>
    <w:rsid w:val="00905936"/>
    <w:rsid w:val="00916B16"/>
    <w:rsid w:val="009173B9"/>
    <w:rsid w:val="0092221C"/>
    <w:rsid w:val="009273FC"/>
    <w:rsid w:val="0093335D"/>
    <w:rsid w:val="0093613E"/>
    <w:rsid w:val="0093637C"/>
    <w:rsid w:val="00943026"/>
    <w:rsid w:val="009667C0"/>
    <w:rsid w:val="00966B81"/>
    <w:rsid w:val="009A2494"/>
    <w:rsid w:val="009B09C7"/>
    <w:rsid w:val="009B707B"/>
    <w:rsid w:val="009C7720"/>
    <w:rsid w:val="009D677D"/>
    <w:rsid w:val="00A21099"/>
    <w:rsid w:val="00A23AFA"/>
    <w:rsid w:val="00A31B3E"/>
    <w:rsid w:val="00A437F0"/>
    <w:rsid w:val="00A46D17"/>
    <w:rsid w:val="00A532F3"/>
    <w:rsid w:val="00A66512"/>
    <w:rsid w:val="00A74761"/>
    <w:rsid w:val="00A8489E"/>
    <w:rsid w:val="00A92903"/>
    <w:rsid w:val="00A95717"/>
    <w:rsid w:val="00AA7FD2"/>
    <w:rsid w:val="00AC2811"/>
    <w:rsid w:val="00AC29F3"/>
    <w:rsid w:val="00AD220B"/>
    <w:rsid w:val="00B212D0"/>
    <w:rsid w:val="00B231E5"/>
    <w:rsid w:val="00B3623E"/>
    <w:rsid w:val="00B41EC8"/>
    <w:rsid w:val="00BC5C7C"/>
    <w:rsid w:val="00C02B87"/>
    <w:rsid w:val="00C4086D"/>
    <w:rsid w:val="00C51404"/>
    <w:rsid w:val="00C5366E"/>
    <w:rsid w:val="00C831DD"/>
    <w:rsid w:val="00CA1896"/>
    <w:rsid w:val="00CB5B28"/>
    <w:rsid w:val="00CF16BD"/>
    <w:rsid w:val="00CF5371"/>
    <w:rsid w:val="00D0323A"/>
    <w:rsid w:val="00D0559F"/>
    <w:rsid w:val="00D077E9"/>
    <w:rsid w:val="00D31D7F"/>
    <w:rsid w:val="00D36958"/>
    <w:rsid w:val="00D40500"/>
    <w:rsid w:val="00D42CB7"/>
    <w:rsid w:val="00D5413D"/>
    <w:rsid w:val="00D570A9"/>
    <w:rsid w:val="00D70D02"/>
    <w:rsid w:val="00D770C7"/>
    <w:rsid w:val="00D86945"/>
    <w:rsid w:val="00D90290"/>
    <w:rsid w:val="00DA2188"/>
    <w:rsid w:val="00DA38EE"/>
    <w:rsid w:val="00DB67C8"/>
    <w:rsid w:val="00DC4AC7"/>
    <w:rsid w:val="00DC5BC3"/>
    <w:rsid w:val="00DC63B5"/>
    <w:rsid w:val="00DD0368"/>
    <w:rsid w:val="00DD152F"/>
    <w:rsid w:val="00DD6E85"/>
    <w:rsid w:val="00DE213F"/>
    <w:rsid w:val="00DE5C41"/>
    <w:rsid w:val="00DF027C"/>
    <w:rsid w:val="00E00A32"/>
    <w:rsid w:val="00E22ACD"/>
    <w:rsid w:val="00E3016E"/>
    <w:rsid w:val="00E467DF"/>
    <w:rsid w:val="00E620B0"/>
    <w:rsid w:val="00E81B40"/>
    <w:rsid w:val="00E95FF4"/>
    <w:rsid w:val="00EE031C"/>
    <w:rsid w:val="00EF0D28"/>
    <w:rsid w:val="00EF555B"/>
    <w:rsid w:val="00F027BB"/>
    <w:rsid w:val="00F11DCF"/>
    <w:rsid w:val="00F12D1A"/>
    <w:rsid w:val="00F12DDF"/>
    <w:rsid w:val="00F13BBC"/>
    <w:rsid w:val="00F162EA"/>
    <w:rsid w:val="00F465D8"/>
    <w:rsid w:val="00F52D27"/>
    <w:rsid w:val="00F62745"/>
    <w:rsid w:val="00F7182B"/>
    <w:rsid w:val="00F83527"/>
    <w:rsid w:val="00FA2352"/>
    <w:rsid w:val="00FD583F"/>
    <w:rsid w:val="00FD7488"/>
    <w:rsid w:val="00FE3F04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6BD1D7"/>
  <w15:docId w15:val="{413AB80F-B3E5-47AA-81C5-F0A6E8AB8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Strong">
    <w:name w:val="Strong"/>
    <w:basedOn w:val="DefaultParagraphFont"/>
    <w:uiPriority w:val="22"/>
    <w:qFormat/>
    <w:rsid w:val="00E3016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01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3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6.jp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arat\AppData\Local\Microsoft\Office\16.0\DTS\en-US%7bA5014563-F894-475F-AB56-DC9043A17E0B%7d\%7b8819ECBD-509F-46A7-975F-B298BD85C04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D28"/>
    <w:rsid w:val="00047B94"/>
    <w:rsid w:val="0029269C"/>
    <w:rsid w:val="003266F2"/>
    <w:rsid w:val="00A840D6"/>
    <w:rsid w:val="00A93E18"/>
    <w:rsid w:val="00BF4D28"/>
    <w:rsid w:val="00D63232"/>
    <w:rsid w:val="00E81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1000BD53742241E2ADEA4ED10570CCBC">
    <w:name w:val="1000BD53742241E2ADEA4ED10570CCBC"/>
  </w:style>
  <w:style w:type="paragraph" w:customStyle="1" w:styleId="655AE31DBE92401D8DAD04F17A6B7071">
    <w:name w:val="655AE31DBE92401D8DAD04F17A6B70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Sabahat Khan, Bharat Nebhnani ,  Ayaz Pasha
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{8819ECBD-509F-46A7-975F-B298BD85C049}tf16392850_win32</Template>
  <TotalTime>1</TotalTime>
  <Pages>19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Bharat</dc:creator>
  <cp:keywords/>
  <cp:lastModifiedBy>lenovo</cp:lastModifiedBy>
  <cp:revision>4</cp:revision>
  <cp:lastPrinted>2006-08-01T17:47:00Z</cp:lastPrinted>
  <dcterms:created xsi:type="dcterms:W3CDTF">2022-06-08T14:27:00Z</dcterms:created>
  <dcterms:modified xsi:type="dcterms:W3CDTF">2022-08-17T08:49:00Z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